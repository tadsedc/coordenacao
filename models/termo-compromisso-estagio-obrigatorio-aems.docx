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3EF9D859" ns2:textId="77777777" w:rsidR="00CC6752" w:rsidRPr="00462224" w:rsidRDefault="00CC6752" w:rsidP="00B73AD5">
      <w:pPr>
        <w:pStyle w:val="Ttulo2"/>
        <w:tabs>
          <w:tab w:val="left" w:pos="0"/>
        </w:tabs>
        <w:spacing w:before="0" w:after="0" w:line="240" w:lineRule="auto"/>
        <w:rPr>
          <w:rFonts w:ascii="Arial" w:hAnsi="Arial" w:cs="Arial"/>
          <w:i/>
          <w:sz w:val="24"/>
          <w:szCs w:val="24"/>
        </w:rPr>
      </w:pPr>
      <w:r w:rsidRPr="00462224">
        <w:rPr>
          <w:rFonts w:ascii="Arial" w:hAnsi="Arial" w:cs="Arial"/>
          <w:b/>
          <w:i/>
          <w:sz w:val="28"/>
          <w:szCs w:val="24"/>
        </w:rPr>
        <w:t>TERMO DE COMPROMISSO DE ESTÁGIO CURRICULAR OBRIGATÓRIO</w:t>
      </w:r>
      <w:r w:rsidR="00B73AD5" w:rsidRPr="00462224">
        <w:rPr>
          <w:rFonts w:ascii="Arial" w:hAnsi="Arial" w:cs="Arial"/>
          <w:b/>
          <w:i/>
          <w:sz w:val="28"/>
          <w:szCs w:val="24"/>
        </w:rPr>
        <w:t xml:space="preserve"> </w:t>
      </w:r>
      <w:r w:rsidRPr="00462224">
        <w:rPr>
          <w:rFonts w:ascii="Arial" w:hAnsi="Arial" w:cs="Arial"/>
          <w:b/>
          <w:i/>
          <w:sz w:val="28"/>
          <w:szCs w:val="24"/>
        </w:rPr>
        <w:t>– TCE</w:t>
      </w:r>
      <w:r w:rsidR="008D4C0D" w:rsidRPr="00462224">
        <w:rPr>
          <w:rFonts w:ascii="Arial" w:hAnsi="Arial" w:cs="Arial"/>
          <w:b/>
          <w:i/>
          <w:sz w:val="28"/>
          <w:szCs w:val="24"/>
        </w:rPr>
        <w:t>CO</w:t>
      </w:r>
    </w:p>
    <w:p ns2:paraId="11ED9777" ns2:textId="77777777" w:rsidR="00CC6752" w:rsidRPr="00462224" w:rsidRDefault="00CC6752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p ns2:paraId="62D86E7E" ns2:textId="77777777" w:rsidR="00B73AD5" w:rsidRPr="00462224" w:rsidRDefault="00B73AD5" w:rsidP="00B73AD5">
      <w:pPr>
        <w:pStyle w:val="Corpodetexto"/>
        <w:tabs>
          <w:tab w:val="left" w:pos="0"/>
        </w:tabs>
        <w:spacing w:line="240" w:lineRule="auto" w:after="0" w:before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Por este Termo de Compromisso de Estágio Curricular Obrigatório, sem vínculo empregatício, referente ao Curso de </w:t>
      </w:r>
      <w:r w:rsidR="00462224" w:rsidRPr="00462224">
        <w:rPr>
          <w:rFonts w:ascii="Arial" w:hAnsi="Arial" w:cs="Arial"/>
          <w:b/>
          <w:bCs/>
          <w:sz w:val="21"/>
          <w:szCs w:val="24"/>
        </w:rPr>
        <w:t>{{curso}}</w:t>
      </w:r>
      <w:r w:rsidRPr="00462224">
        <w:rPr>
          <w:rFonts w:ascii="Arial" w:hAnsi="Arial" w:cs="Arial"/>
          <w:sz w:val="21"/>
          <w:szCs w:val="24"/>
        </w:rPr>
        <w:t>, as partes a seguir identificadas pretendem proporcionar formação prática e aperfeiçoamento técnico e acadêmico aos estudantes estagiários, nos termos de Lei nº 11.788 de 25/09/08, conforme segue.</w:t>
      </w:r>
    </w:p>
    <w:p ns2:paraId="2413D5CE" ns2:textId="77777777" w:rsidR="00CC6752" w:rsidRPr="00462224" w:rsidRDefault="00CC6752" w:rsidP="00B73AD5">
      <w:pPr>
        <w:pStyle w:val="Corpodetexto"/>
        <w:tabs>
          <w:tab w:val="left" w:pos="0"/>
        </w:tabs>
        <w:spacing w:after="0" w:before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15"/>
      </w:tblGrid>
      <w:tr w:rsidR="00CC6752" w:rsidRPr="00462224" ns2:paraId="5768B355" ns2:textId="77777777" w:rsidTr="008022C5">
        <w:trPr>
          <w:trHeight w:val="258"/>
        </w:trPr>
        <w:tc>
          <w:tcPr>
            <w:tcW w:w="10615" w:type="dxa"/>
            <w:shd w:val="clear" w:color="auto" w:fill="E6E6E6"/>
          </w:tcPr>
          <w:p ns2:paraId="27FE073F" ns2:textId="77777777" w:rsidR="00CC6752" w:rsidRPr="00462224" w:rsidRDefault="00CC6752" w:rsidP="00B73AD5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t>A - UNIDADE CONCEDENTE DO ESTÁGIO</w:t>
            </w:r>
          </w:p>
        </w:tc>
      </w:tr>
    </w:tbl>
    <w:p ns2:paraId="66B4AD9A" ns2:textId="77777777" w:rsidR="00965674" w:rsidRPr="00462224" w:rsidRDefault="00CC6752" w:rsidP="00B73AD5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Razão social: {{razao_social}}</w:t>
      </w:r>
    </w:p>
    <w:p ns2:paraId="3C74D219" ns2:textId="77777777" w:rsidR="008022C5" w:rsidRDefault="00CC6752" w:rsidP="00B73AD5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CNPJ: {{cnpj}}</w:t>
        <w:tab/>
        <w:t>Telefone: {{telefone_empresa}}</w:t>
      </w:r>
    </w:p>
    <w:p ns2:paraId="68ACEB29" ns2:textId="77777777" w:rsidR="00CC6752" w:rsidRPr="00462224" w:rsidRDefault="00965674" w:rsidP="00B73AD5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Ramo de atividade: {{ramo_atividade}}</w:t>
        <w:tab/>
        <w:t>E-mail: {{email_empresa}}</w:t>
      </w:r>
    </w:p>
    <w:p ns2:paraId="4CC67B2E" ns2:textId="77777777" w:rsidR="008022C5" w:rsidRDefault="00CC6752" w:rsidP="00B73AD5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Endereço: {{endereco_empresa}}</w:t>
      </w:r>
    </w:p>
    <w:p ns2:paraId="75707424" ns2:textId="77777777" w:rsidR="00CC6752" w:rsidRPr="00462224" w:rsidRDefault="008022C5" w:rsidP="00B73AD5">
      <w:pPr>
        <w:pStyle w:val="Corpodetexto"/>
        <w:tabs>
          <w:tab w:pos="3384" w:val="left"/>
          <w:tab w:pos="5688" w:val="left"/>
          <w:tab w:pos="7272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Bairro: {{bairro_empresa}}</w:t>
        <w:tab/>
        <w:t>Município: {{municipio_empresa}}</w:t>
        <w:tab/>
        <w:t>UF: {{uf_empresa}}</w:t>
        <w:tab/>
        <w:t>CEP: {{cep_empresa}}</w:t>
      </w:r>
    </w:p>
    <w:p ns2:paraId="76248083" ns2:textId="77777777" w:rsidR="00CC6752" w:rsidRPr="00462224" w:rsidRDefault="00CC6752" w:rsidP="00B73AD5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Representada por: {{representante_legal}}</w:t>
        <w:tab/>
        <w:t>Cargo: {{cargo_representante}}</w:t>
      </w:r>
    </w:p>
    <w:p ns2:paraId="138D290C" ns2:textId="77777777" w:rsidR="00CD54C9" w:rsidRPr="00462224" w:rsidRDefault="00CD54C9" w:rsidP="00B73AD5">
      <w:pPr>
        <w:tabs>
          <w:tab w:val="left" w:pos="0"/>
          <w:tab w:val="left" w:pos="450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5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10"/>
      </w:tblGrid>
      <w:tr w:rsidR="00CC6752" w:rsidRPr="00462224" ns2:paraId="42140CFF" ns2:textId="77777777" w:rsidTr="008022C5">
        <w:trPr>
          <w:trHeight w:val="260"/>
        </w:trPr>
        <w:tc>
          <w:tcPr>
            <w:tcW w:w="10510" w:type="dxa"/>
            <w:shd w:val="clear" w:color="auto" w:fill="E6E6E6"/>
          </w:tcPr>
          <w:p ns2:paraId="296C7D6A" ns2:textId="77777777" w:rsidR="00CC6752" w:rsidRPr="00462224" w:rsidRDefault="00CC6752" w:rsidP="00B73AD5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t>B – ESTAGIÁRIO</w:t>
            </w:r>
          </w:p>
        </w:tc>
      </w:tr>
    </w:tbl>
    <w:p ns2:paraId="1643630A" ns2:textId="77777777" w:rsidR="008022C5" w:rsidRDefault="00CC6752" w:rsidP="00B73AD5">
      <w:pPr>
        <w:tabs>
          <w:tab w:pos="5544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Nome: {{nome_estudante}}</w:t>
        <w:tab/>
        <w:t>Telefone: {{telefone_estudante}}</w:t>
      </w:r>
    </w:p>
    <w:p ns2:paraId="323B264A" ns2:textId="77777777" w:rsidR="00CC6752" w:rsidRPr="00462224" w:rsidRDefault="00CC6752" w:rsidP="00B73AD5">
      <w:pPr>
        <w:tabs>
          <w:tab w:pos="3240" w:val="left"/>
          <w:tab w:pos="5760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Identidade: {{rg}}</w:t>
        <w:tab/>
        <w:t>CPF: {{cpf}}</w:t>
        <w:tab/>
        <w:t>Data de Nascimento: {{data_nascimento}}</w:t>
      </w:r>
    </w:p>
    <w:p ns2:paraId="2238AC71" ns2:textId="77777777" w:rsidR="008022C5" w:rsidRDefault="00CC6752" w:rsidP="00B73AD5">
      <w:pPr>
        <w:tabs>
          <w:tab w:pos="3816" w:val="left"/>
          <w:tab w:pos="5976" w:val="left"/>
          <w:tab w:pos="7992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Curso: {{curso}}</w:t>
        <w:tab/>
        <w:t>Série: {{periodo}}</w:t>
        <w:tab/>
        <w:t>Matrícula: {{matricula}}</w:t>
        <w:tab/>
        <w:t>Turno: {{turno}}</w:t>
      </w:r>
    </w:p>
    <w:p ns2:paraId="733C306E" ns2:textId="77777777" w:rsidR="008022C5" w:rsidRDefault="00CC6752" w:rsidP="00B73AD5">
      <w:pPr>
        <w:tabs>
          <w:tab w:pos="5544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Endereço: {{endereco_estudante}}</w:t>
      </w:r>
    </w:p>
    <w:p ns2:paraId="671AF3CE" ns2:textId="77777777" w:rsidR="00CC6752" w:rsidRPr="00462224" w:rsidRDefault="00CC6752" w:rsidP="00B73AD5">
      <w:pPr>
        <w:tabs>
          <w:tab w:pos="5544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E-mail: {{email_estudante}}</w:t>
        <w:tab/>
        <w:t>Bairro: {{bairro_estudante}}</w:t>
      </w:r>
    </w:p>
    <w:p ns2:paraId="10080BD1" ns2:textId="77777777" w:rsidR="008022C5" w:rsidRDefault="00CC6752" w:rsidP="00B73AD5">
      <w:pPr>
        <w:tabs>
          <w:tab w:pos="4680" w:val="left"/>
          <w:tab w:pos="6696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Município: {{municipio_estudante}}</w:t>
        <w:tab/>
        <w:t>UF: {{uf_estudante}}</w:t>
        <w:tab/>
        <w:t>CEP: {{cep_estudante}}</w:t>
      </w:r>
    </w:p>
    <w:p ns2:paraId="4FD2B2CA" ns2:textId="77777777" w:rsidR="00CD54C9" w:rsidRPr="00462224" w:rsidRDefault="00CD54C9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58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82"/>
      </w:tblGrid>
      <w:tr w:rsidR="00CC6752" w:rsidRPr="00462224" ns2:paraId="675F8AD1" ns2:textId="77777777" w:rsidTr="008022C5">
        <w:trPr>
          <w:trHeight w:val="270"/>
        </w:trPr>
        <w:tc>
          <w:tcPr>
            <w:tcW w:w="10582" w:type="dxa"/>
            <w:shd w:val="clear" w:color="auto" w:fill="E6E6E6"/>
          </w:tcPr>
          <w:p ns2:paraId="6121C3C0" ns2:textId="77777777" w:rsidR="00CC6752" w:rsidRPr="00462224" w:rsidRDefault="00CC6752" w:rsidP="00B73AD5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t>C - INSTITUIÇÃO DE ENSINO</w:t>
            </w:r>
          </w:p>
        </w:tc>
      </w:tr>
    </w:tbl>
    <w:p ns2:paraId="575D6D9C" ns2:textId="77777777" w:rsidR="00CC6752" w:rsidRPr="00462224" w:rsidRDefault="00CC6752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62224">
        <w:rPr>
          <w:rFonts w:ascii="Arial" w:hAnsi="Arial" w:cs="Arial"/>
          <w:color w:val="000000"/>
          <w:sz w:val="21"/>
          <w:szCs w:val="24"/>
        </w:rPr>
        <w:t xml:space="preserve">Nome: </w:t>
      </w:r>
      <w:r w:rsidRPr="00462224">
        <w:rPr>
          <w:rFonts w:ascii="Arial" w:hAnsi="Arial" w:cs="Arial"/>
          <w:b/>
          <w:color w:val="000000"/>
          <w:sz w:val="21"/>
          <w:szCs w:val="24"/>
        </w:rPr>
        <w:t xml:space="preserve">ASSOCIAÇÃO </w:t>
      </w:r>
      <w:r w:rsidR="00965674" w:rsidRPr="00462224">
        <w:rPr>
          <w:rFonts w:ascii="Arial" w:hAnsi="Arial" w:cs="Arial"/>
          <w:b/>
          <w:color w:val="000000"/>
          <w:sz w:val="21"/>
          <w:szCs w:val="24"/>
        </w:rPr>
        <w:t>DE ENSINO E CULTURA DE MATO GROSSO DO SUL</w:t>
      </w:r>
    </w:p>
    <w:p ns2:paraId="3642D2EA" ns2:textId="77777777" w:rsidR="00CC6752" w:rsidRPr="00462224" w:rsidRDefault="00CC6752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462224">
        <w:rPr>
          <w:rFonts w:ascii="Arial" w:hAnsi="Arial" w:cs="Arial"/>
          <w:color w:val="000000"/>
          <w:sz w:val="21"/>
          <w:szCs w:val="24"/>
        </w:rPr>
        <w:t xml:space="preserve">CNPJ/MF n.º </w:t>
      </w:r>
      <w:r w:rsidR="00965674" w:rsidRPr="00462224">
        <w:rPr>
          <w:rFonts w:ascii="Arial" w:hAnsi="Arial" w:cs="Arial"/>
          <w:sz w:val="21"/>
          <w:szCs w:val="24"/>
        </w:rPr>
        <w:t>01.923.317/0001-62</w:t>
      </w:r>
      <w:r w:rsidR="008022C5">
        <w:rPr>
          <w:rFonts w:ascii="Arial" w:hAnsi="Arial" w:cs="Arial"/>
          <w:sz w:val="21"/>
          <w:szCs w:val="24"/>
        </w:rPr>
        <w:t xml:space="preserve"> - </w:t>
      </w:r>
      <w:r w:rsidR="00965674" w:rsidRPr="00462224">
        <w:rPr>
          <w:rFonts w:ascii="Arial" w:hAnsi="Arial" w:cs="Arial"/>
          <w:bCs/>
          <w:color w:val="000000"/>
          <w:sz w:val="21"/>
          <w:szCs w:val="24"/>
        </w:rPr>
        <w:t>Telefone (67) 2105</w:t>
      </w:r>
      <w:r w:rsidR="008022C5">
        <w:rPr>
          <w:rFonts w:ascii="Arial" w:hAnsi="Arial" w:cs="Arial"/>
          <w:bCs/>
          <w:color w:val="000000"/>
          <w:sz w:val="21"/>
          <w:szCs w:val="24"/>
        </w:rPr>
        <w:t>-</w:t>
      </w:r>
      <w:r w:rsidR="00965674" w:rsidRPr="00462224">
        <w:rPr>
          <w:rFonts w:ascii="Arial" w:hAnsi="Arial" w:cs="Arial"/>
          <w:bCs/>
          <w:color w:val="000000"/>
          <w:sz w:val="21"/>
          <w:szCs w:val="24"/>
        </w:rPr>
        <w:t>6060</w:t>
      </w:r>
    </w:p>
    <w:p ns2:paraId="3CA21B4C" ns2:textId="77777777" w:rsidR="00CC6752" w:rsidRPr="00462224" w:rsidRDefault="00CC6752" w:rsidP="00B73AD5">
      <w:pPr>
        <w:pStyle w:val="Ttulo1"/>
        <w:tabs>
          <w:tab w:val="left" w:pos="0"/>
        </w:tabs>
        <w:spacing w:before="0" w:after="0" w:line="240" w:lineRule="auto"/>
        <w:rPr>
          <w:b w:val="0"/>
          <w:color w:val="000000"/>
          <w:sz w:val="24"/>
          <w:szCs w:val="24"/>
        </w:rPr>
      </w:pPr>
      <w:r w:rsidRPr="00462224">
        <w:rPr>
          <w:b w:val="0"/>
          <w:color w:val="000000"/>
          <w:sz w:val="21"/>
          <w:szCs w:val="24"/>
          <w:rFonts w:ascii="Arial" w:hAnsi="Arial" w:cs="Arial"/>
        </w:rPr>
        <w:t xml:space="preserve">Endereço: Rua </w:t>
      </w:r>
      <w:r w:rsidR="00965674" w:rsidRPr="00462224">
        <w:rPr>
          <w:b w:val="0"/>
          <w:color w:val="000000"/>
          <w:sz w:val="21"/>
          <w:szCs w:val="24"/>
          <w:rFonts w:ascii="Arial" w:hAnsi="Arial" w:cs="Arial"/>
        </w:rPr>
        <w:t>Júlio Ferreira Xavier</w:t>
      </w:r>
      <w:r w:rsidRPr="00462224">
        <w:rPr>
          <w:b w:val="0"/>
          <w:color w:val="000000"/>
          <w:sz w:val="21"/>
          <w:szCs w:val="24"/>
          <w:rFonts w:ascii="Arial" w:hAnsi="Arial" w:cs="Arial"/>
        </w:rPr>
        <w:t xml:space="preserve">, </w:t>
      </w:r>
      <w:r w:rsidR="00965674" w:rsidRPr="00462224">
        <w:rPr>
          <w:b w:val="0"/>
          <w:color w:val="000000"/>
          <w:sz w:val="21"/>
          <w:szCs w:val="24"/>
          <w:rFonts w:ascii="Arial" w:hAnsi="Arial" w:cs="Arial"/>
        </w:rPr>
        <w:t xml:space="preserve">2750, Distrito Industrial, Três Lagoas, MS, </w:t>
      </w:r>
      <w:r w:rsidRPr="00462224">
        <w:rPr>
          <w:b w:val="0"/>
          <w:color w:val="000000"/>
          <w:sz w:val="21"/>
          <w:szCs w:val="24"/>
          <w:rFonts w:ascii="Arial" w:hAnsi="Arial" w:cs="Arial"/>
        </w:rPr>
        <w:t xml:space="preserve">CEP </w:t>
      </w:r>
      <w:r w:rsidR="00965674" w:rsidRPr="00462224">
        <w:rPr>
          <w:b w:val="0"/>
          <w:sz w:val="21"/>
          <w:szCs w:val="24"/>
          <w:rFonts w:ascii="Arial" w:hAnsi="Arial" w:cs="Arial"/>
        </w:rPr>
        <w:t>79610-320</w:t>
      </w:r>
    </w:p>
    <w:p ns2:paraId="31FE069B" ns2:textId="77777777" w:rsidR="00CD54C9" w:rsidRDefault="00CC6752" w:rsidP="00B73AD5">
      <w:pPr>
        <w:tabs>
          <w:tab w:val="left" w:pos="0"/>
        </w:tabs>
        <w:jc w:val="both"/>
        <w:rPr>
          <w:rFonts w:ascii="Arial" w:hAnsi="Arial" w:cs="Arial"/>
          <w:color w:val="000000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color w:val="000000"/>
          <w:sz w:val="21"/>
          <w:szCs w:val="24"/>
        </w:rPr>
        <w:t>Responsável pela Assinatura d</w:t>
      </w:r>
      <w:r w:rsidR="00965674" w:rsidRPr="00462224">
        <w:rPr>
          <w:rFonts w:ascii="Arial" w:hAnsi="Arial" w:cs="Arial"/>
          <w:color w:val="000000"/>
          <w:sz w:val="21"/>
          <w:szCs w:val="24"/>
        </w:rPr>
        <w:t>este</w:t>
      </w:r>
      <w:r w:rsidRPr="00462224">
        <w:rPr>
          <w:rFonts w:ascii="Arial" w:hAnsi="Arial" w:cs="Arial"/>
          <w:color w:val="000000"/>
          <w:sz w:val="21"/>
          <w:szCs w:val="24"/>
        </w:rPr>
        <w:t xml:space="preserve"> TCE</w:t>
      </w:r>
      <w:r w:rsidR="00965674" w:rsidRPr="00462224">
        <w:rPr>
          <w:rFonts w:ascii="Arial" w:hAnsi="Arial" w:cs="Arial"/>
          <w:color w:val="000000"/>
          <w:sz w:val="21"/>
          <w:szCs w:val="24"/>
        </w:rPr>
        <w:t>CO</w:t>
      </w:r>
      <w:r w:rsidR="008022C5">
        <w:rPr>
          <w:rFonts w:ascii="Arial" w:hAnsi="Arial" w:cs="Arial"/>
          <w:color w:val="000000"/>
          <w:sz w:val="21"/>
          <w:szCs w:val="24"/>
        </w:rPr>
        <w:t xml:space="preserve"> e </w:t>
      </w:r>
      <w:r w:rsidR="008022C5" w:rsidRPr="00462224">
        <w:rPr>
          <w:rFonts w:ascii="Arial" w:hAnsi="Arial" w:cs="Arial"/>
          <w:sz w:val="21"/>
          <w:szCs w:val="24"/>
        </w:rPr>
        <w:t>Supervisor de estágio da Instituição de Ensino</w:t>
      </w:r>
      <w:r w:rsidR="008022C5">
        <w:rPr>
          <w:rFonts w:ascii="Arial" w:hAnsi="Arial" w:cs="Arial"/>
          <w:color w:val="000000"/>
          <w:sz w:val="21"/>
          <w:szCs w:val="24"/>
        </w:rPr>
        <w:t>:</w:t>
      </w:r>
      <w:r w:rsidRPr="00462224">
        <w:rPr>
          <w:rFonts w:ascii="Arial" w:hAnsi="Arial" w:cs="Arial"/>
          <w:color w:val="000000"/>
          <w:sz w:val="21"/>
          <w:szCs w:val="24"/>
        </w:rPr>
        <w:t xml:space="preserve"> Coordenador do Curso</w:t>
      </w:r>
      <w:r w:rsidR="008022C5">
        <w:rPr>
          <w:rFonts w:ascii="Arial" w:hAnsi="Arial" w:cs="Arial"/>
          <w:color w:val="000000"/>
          <w:sz w:val="21"/>
          <w:szCs w:val="24"/>
        </w:rPr>
        <w:t xml:space="preserve"> - </w:t>
      </w:r>
      <w:r w:rsidRPr="008022C5">
        <w:rPr>
          <w:rFonts w:ascii="Arial" w:hAnsi="Arial" w:cs="Arial"/>
          <w:sz w:val="21"/>
          <w:szCs w:val="24"/>
        </w:rPr>
        <w:t>Prof.</w:t>
      </w:r>
      <w:r w:rsidR="00965674" w:rsidRPr="008022C5">
        <w:rPr>
          <w:rFonts w:ascii="Arial" w:hAnsi="Arial" w:cs="Arial"/>
          <w:sz w:val="21"/>
          <w:szCs w:val="24"/>
        </w:rPr>
        <w:t xml:space="preserve"> </w:t>
      </w:r>
      <w:r w:rsidR="008022C5" w:rsidRPr="008022C5">
        <w:rPr>
          <w:rFonts w:ascii="Arial" w:hAnsi="Arial" w:cs="Arial"/>
          <w:sz w:val="21"/>
          <w:szCs w:val="24"/>
        </w:rPr>
        <w:t>Muriel Vieira Teixeira</w:t>
      </w:r>
      <w:r w:rsidRPr="00462224">
        <w:rPr>
          <w:rFonts w:ascii="Arial" w:hAnsi="Arial" w:cs="Arial"/>
          <w:color w:val="000000"/>
          <w:sz w:val="21"/>
          <w:szCs w:val="24"/>
        </w:rPr>
        <w:t xml:space="preserve"> </w:t>
      </w:r>
    </w:p>
    <w:p ns2:paraId="79503389" ns2:textId="77777777" w:rsidR="008022C5" w:rsidRPr="00462224" w:rsidRDefault="008022C5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4"/>
        </w:rPr>
      </w:r>
    </w:p>
    <w:tbl>
      <w:tblPr>
        <w:tblW w:w="1079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98"/>
      </w:tblGrid>
      <w:tr w:rsidR="00CC6752" w:rsidRPr="00462224" ns2:paraId="6F65E21A" ns2:textId="77777777" w:rsidTr="00787BE2">
        <w:trPr>
          <w:trHeight w:val="404"/>
        </w:trPr>
        <w:tc>
          <w:tcPr>
            <w:tcW w:w="10798" w:type="dxa"/>
            <w:shd w:val="clear" w:color="auto" w:fill="E6E6E6"/>
          </w:tcPr>
          <w:p ns2:paraId="14D5F6B3" ns2:textId="77777777" w:rsidR="00CC6752" w:rsidRPr="00462224" w:rsidRDefault="00CC6752" w:rsidP="00B73AD5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lastRenderedPageBreak/>
              <w:t>D - DADOS SOBRE O ESTÁGIO</w:t>
            </w:r>
          </w:p>
        </w:tc>
      </w:tr>
    </w:tbl>
    <w:p ns2:paraId="329FFEAD" ns2:textId="77777777" w:rsidR="008022C5" w:rsidRDefault="00B73AD5" w:rsidP="007309C0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b/>
          <w:sz w:val="21"/>
          <w:szCs w:val="24"/>
        </w:rPr>
        <w:t xml:space="preserve">Curso de Graduação: {{curso}}</w:t>
      </w:r>
      <w:r w:rsidRPr="00462224">
        <w:rPr>
          <w:rFonts w:ascii="Arial" w:hAnsi="Arial" w:cs="Arial"/>
          <w:sz w:val="21"/>
          <w:szCs w:val="24"/>
        </w:rPr>
        <w:t xml:space="preserve"/>
      </w:r>
      <w:r w:rsidR="008022C5" w:rsidRPr="00462224">
        <w:rPr>
          <w:rFonts w:ascii="Arial" w:hAnsi="Arial" w:cs="Arial"/>
          <w:b/>
          <w:bCs/>
          <w:sz w:val="21"/>
          <w:szCs w:val="24"/>
        </w:rPr>
        <w:t/>
      </w:r>
    </w:p>
    <w:p ns2:paraId="3EF9F6CF" ns2:textId="77777777" w:rsidR="008022C5" w:rsidRDefault="00B73AD5" w:rsidP="007309C0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 </w:t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</w:p>
    <w:p ns2:paraId="167E3360" ns2:textId="77777777" w:rsidR="00B73AD5" w:rsidRPr="00462224" w:rsidRDefault="00B73AD5" w:rsidP="007309C0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b/>
          <w:sz w:val="21"/>
          <w:szCs w:val="24"/>
        </w:rPr>
        <w:t xml:space="preserve">Série ou Período: {{periodo}}</w:t>
      </w:r>
      <w:r w:rsidRPr="00462224">
        <w:rPr>
          <w:rFonts w:ascii="Arial" w:hAnsi="Arial" w:cs="Arial"/>
          <w:sz w:val="21"/>
          <w:szCs w:val="24"/>
        </w:rPr>
        <w:t/>
      </w:r>
      <w:r w:rsidR="008022C5">
        <w:rPr>
          <w:rFonts w:ascii="Arial" w:hAnsi="Arial" w:cs="Arial"/>
          <w:sz w:val="21"/>
          <w:szCs w:val="24"/>
        </w:rPr>
        <w:t xml:space="preserve"/>
      </w:r>
      <w:r w:rsidR="008022C5" w:rsidRPr="00462224">
        <w:rPr>
          <w:rFonts w:ascii="Arial" w:hAnsi="Arial" w:cs="Arial"/>
          <w:b/>
          <w:bCs/>
          <w:sz w:val="21"/>
          <w:szCs w:val="24"/>
        </w:rPr>
        <w:t/>
      </w:r>
    </w:p>
    <w:p ns2:paraId="0285AAFE" ns2:textId="77777777" w:rsidR="008022C5" w:rsidRDefault="00B73AD5" w:rsidP="00B73AD5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Vigência: {{data_inicio}} a {{data_fim}} </w:t>
      </w:r>
      <w:r w:rsidR="008022C5">
        <w:rPr>
          <w:rFonts w:ascii="Arial" w:hAnsi="Arial" w:cs="Arial"/>
          <w:sz w:val="21"/>
          <w:szCs w:val="24"/>
        </w:rPr>
        <w:t xml:space="preserve"/>
      </w:r>
      <w:r w:rsidR="008022C5" w:rsidRPr="00462224">
        <w:rPr>
          <w:rFonts w:ascii="Arial" w:hAnsi="Arial" w:cs="Arial"/>
          <w:b/>
          <w:bCs/>
          <w:sz w:val="21"/>
          <w:szCs w:val="24"/>
        </w:rPr>
        <w:t/>
      </w:r>
      <w:r w:rsidR="008022C5" w:rsidRPr="00462224">
        <w:rPr>
          <w:rFonts w:ascii="Arial" w:hAnsi="Arial" w:cs="Arial"/>
          <w:sz w:val="21"/>
          <w:szCs w:val="24"/>
        </w:rPr>
        <w:t xml:space="preserve"/>
      </w:r>
    </w:p>
    <w:p ns2:paraId="5CFD7FD4" ns2:textId="77777777" w:rsidR="008022C5" w:rsidRDefault="00B73AD5" w:rsidP="00B73AD5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Horário: {{horario}}                                </w:t>
      </w:r>
      <w:r w:rsidRPr="00462224">
        <w:rPr>
          <w:rFonts w:ascii="Arial" w:hAnsi="Arial" w:cs="Arial"/>
          <w:color w:val="000000"/>
          <w:sz w:val="21"/>
          <w:szCs w:val="24"/>
        </w:rPr>
        <w:t xml:space="preserve"/>
      </w:r>
      <w:r w:rsidR="008022C5" w:rsidRPr="00462224">
        <w:rPr>
          <w:rFonts w:ascii="Arial" w:hAnsi="Arial" w:cs="Arial"/>
          <w:b/>
          <w:bCs/>
          <w:sz w:val="21"/>
          <w:szCs w:val="24"/>
        </w:rPr>
        <w:t/>
      </w:r>
      <w:r w:rsidRPr="00462224">
        <w:rPr>
          <w:rFonts w:ascii="Arial" w:hAnsi="Arial" w:cs="Arial"/>
          <w:sz w:val="21"/>
          <w:szCs w:val="24"/>
        </w:rPr>
        <w:t xml:space="preserve"/>
      </w:r>
    </w:p>
    <w:p ns2:paraId="041DD2A5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Carga Horária Semanal: {{carga_horaria}}                 </w:t>
      </w:r>
      <w:r w:rsidR="008022C5" w:rsidRPr="008022C5">
        <w:rPr>
          <w:rFonts w:ascii="Arial" w:hAnsi="Arial" w:cs="Arial"/>
          <w:b/>
          <w:bCs/>
          <w:sz w:val="21"/>
          <w:szCs w:val="24"/>
        </w:rPr>
        <w:t/>
      </w:r>
      <w:r w:rsidR="008022C5" w:rsidRPr="00462224">
        <w:rPr>
          <w:rFonts w:ascii="Arial" w:hAnsi="Arial" w:cs="Arial"/>
          <w:b/>
          <w:bCs/>
          <w:color w:val="000000"/>
          <w:sz w:val="21"/>
          <w:szCs w:val="24"/>
        </w:rPr>
      </w:r>
      <w:r w:rsidRPr="00462224">
        <w:rPr>
          <w:rFonts w:ascii="Arial" w:hAnsi="Arial" w:cs="Arial"/>
          <w:sz w:val="21"/>
          <w:szCs w:val="24"/>
        </w:rPr>
        <w:t xml:space="preserve"/>
      </w:r>
    </w:p>
    <w:p ns2:paraId="0726BA45" ns2:textId="77777777" w:rsidR="008022C5" w:rsidRDefault="00B73AD5" w:rsidP="00B73AD5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Setor de Estágio: {{setor_estagio}}                                                  </w:t>
      </w:r>
      <w:r w:rsidR="008022C5" w:rsidRPr="00462224">
        <w:rPr>
          <w:rFonts w:ascii="Arial" w:hAnsi="Arial" w:cs="Arial"/>
          <w:b/>
          <w:bCs/>
          <w:sz w:val="21"/>
          <w:szCs w:val="24"/>
        </w:rPr>
        <w:t/>
      </w:r>
      <w:r w:rsidRPr="00462224">
        <w:rPr>
          <w:rFonts w:ascii="Arial" w:hAnsi="Arial" w:cs="Arial"/>
          <w:sz w:val="21"/>
          <w:szCs w:val="24"/>
        </w:rPr>
        <w:t xml:space="preserve"/>
      </w:r>
    </w:p>
    <w:p ns2:paraId="73C490A0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ind w:righ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Atividades Desenvolvidas: {{atividades}} </w:t>
      </w:r>
      <w:r w:rsidR="008022C5">
        <w:rPr>
          <w:rFonts w:ascii="Arial" w:hAnsi="Arial" w:cs="Arial"/>
          <w:sz w:val="21"/>
          <w:szCs w:val="24"/>
        </w:rPr>
        <w:t xml:space="preserve"/>
      </w:r>
      <w:r w:rsidR="008022C5" w:rsidRPr="00462224">
        <w:rPr>
          <w:rFonts w:ascii="Arial" w:hAnsi="Arial" w:cs="Arial"/>
          <w:b/>
          <w:bCs/>
          <w:sz w:val="21"/>
          <w:szCs w:val="24"/>
        </w:rPr>
        <w:t/>
      </w:r>
      <w:r w:rsidRPr="00462224">
        <w:rPr>
          <w:rFonts w:ascii="Arial" w:hAnsi="Arial" w:cs="Arial"/>
          <w:sz w:val="21"/>
          <w:szCs w:val="24"/>
        </w:rPr>
        <w:t xml:space="preserve"/>
      </w:r>
    </w:p>
    <w:p ns2:paraId="56ED46BB" ns2:textId="77777777" w:rsidR="008022C5" w:rsidRDefault="00B73AD5" w:rsidP="00B73AD5">
      <w:pPr>
        <w:tabs>
          <w:tab w:val="left" w:pos="0"/>
        </w:tabs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Bolsa-auxílio: R$ {{bolsa_auxilio}}                            </w:t>
      </w:r>
      <w:r w:rsidRPr="00462224">
        <w:rPr>
          <w:rFonts w:ascii="Arial" w:hAnsi="Arial" w:cs="Arial"/>
          <w:color w:val="000000"/>
          <w:sz w:val="21"/>
          <w:szCs w:val="24"/>
        </w:rPr>
        <w:t xml:space="preserve"/>
      </w:r>
      <w:r w:rsidR="0069242B" w:rsidRPr="00462224">
        <w:rPr>
          <w:rFonts w:ascii="Arial" w:hAnsi="Arial" w:cs="Arial"/>
          <w:b/>
          <w:bCs/>
          <w:sz w:val="21"/>
          <w:szCs w:val="24"/>
        </w:rPr>
        <w:t/>
      </w:r>
      <w:r w:rsidRPr="00462224">
        <w:rPr>
          <w:rFonts w:ascii="Arial" w:hAnsi="Arial" w:cs="Arial"/>
          <w:color w:val="000000"/>
          <w:sz w:val="21"/>
          <w:szCs w:val="24"/>
        </w:rPr>
        <w:t xml:space="preserve"/>
      </w:r>
      <w:r w:rsidRPr="00462224">
        <w:rPr>
          <w:rFonts w:ascii="Arial" w:hAnsi="Arial" w:cs="Arial"/>
          <w:sz w:val="21"/>
          <w:szCs w:val="24"/>
        </w:rPr>
        <w:t xml:space="preserve"/>
      </w:r>
    </w:p>
    <w:p ns2:paraId="67BF5078" ns2:textId="77777777" w:rsidR="008022C5" w:rsidRDefault="00B73AD5" w:rsidP="00B73AD5">
      <w:pPr>
        <w:tabs>
          <w:tab w:val="left" w:pos="0"/>
        </w:tabs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Auxílio-transporte: {{auxilio_transporte}}</w:t>
      </w:r>
      <w:r w:rsidRPr="00347670">
        <w:rPr>
          <w:rFonts w:ascii="Arial" w:hAnsi="Arial" w:cs="Arial"/>
          <w:sz w:val="21"/>
          <w:szCs w:val="24"/>
        </w:rPr>
        <w:t/>
      </w:r>
      <w:r w:rsidR="008022C5" w:rsidRPr="00347670">
        <w:rPr>
          <w:rFonts w:ascii="Arial" w:hAnsi="Arial" w:cs="Arial"/>
          <w:color w:val="000000"/>
          <w:sz w:val="21"/>
          <w:szCs w:val="24"/>
        </w:rPr>
      </w:r>
      <w:r w:rsidRPr="00347670">
        <w:rPr>
          <w:rFonts w:ascii="Arial" w:hAnsi="Arial" w:cs="Arial"/>
          <w:color w:val="000000"/>
          <w:sz w:val="21"/>
          <w:szCs w:val="24"/>
        </w:rPr>
      </w:r>
    </w:p>
    <w:p ns2:paraId="317EF1F2" ns2:textId="77777777" w:rsidR="008022C5" w:rsidRPr="00347670" w:rsidRDefault="00B73AD5" w:rsidP="00B73AD5">
      <w:pPr>
        <w:tabs>
          <w:tab w:val="left" w:pos="0"/>
        </w:tabs>
        <w:spacing w:before="0" w:after="0" w:line="240" w:lineRule="auto"/>
        <w:ind w:right="0"/>
        <w:rPr>
          <w:rFonts w:ascii="Arial" w:hAnsi="Arial" w:cs="Arial"/>
          <w:color w:val="FF0000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Vale-transporte: {{vale_transporte_x}}</w:t>
      </w:r>
      <w:r w:rsidR="008022C5">
        <w:rPr>
          <w:rFonts w:ascii="Arial" w:hAnsi="Arial" w:cs="Arial"/>
          <w:sz w:val="21"/>
          <w:szCs w:val="24"/>
        </w:rPr>
        <w:t xml:space="preserve"/>
      </w:r>
      <w:r w:rsidRPr="00347670">
        <w:rPr>
          <w:rFonts w:ascii="Arial" w:hAnsi="Arial" w:cs="Arial"/>
          <w:sz w:val="21"/>
          <w:szCs w:val="24"/>
        </w:rPr>
        <w:t/>
      </w:r>
      <w:r w:rsidR="008022C5" w:rsidRPr="00347670">
        <w:rPr>
          <w:rFonts w:ascii="Arial" w:hAnsi="Arial" w:cs="Arial"/>
          <w:color w:val="000000"/>
          <w:sz w:val="21"/>
          <w:szCs w:val="24"/>
        </w:rPr>
      </w:r>
      <w:r w:rsidRPr="00347670">
        <w:rPr>
          <w:rFonts w:ascii="Arial" w:hAnsi="Arial" w:cs="Arial"/>
          <w:color w:val="000000"/>
          <w:sz w:val="21"/>
          <w:szCs w:val="24"/>
        </w:rPr>
      </w:r>
    </w:p>
    <w:p ns2:paraId="6E14AF65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Transporte da Empresa: {{transporte_empresa_x}}</w:t>
      </w:r>
      <w:r w:rsidR="008022C5">
        <w:rPr>
          <w:rFonts w:ascii="Arial" w:hAnsi="Arial" w:cs="Arial"/>
          <w:sz w:val="21"/>
          <w:szCs w:val="24"/>
        </w:rPr>
        <w:t xml:space="preserve"/>
      </w:r>
      <w:r w:rsidRPr="00347670">
        <w:rPr>
          <w:rFonts w:ascii="Arial" w:hAnsi="Arial" w:cs="Arial"/>
          <w:sz w:val="21"/>
          <w:szCs w:val="24"/>
        </w:rPr>
        <w:t/>
      </w:r>
      <w:r w:rsidR="008022C5" w:rsidRPr="00347670">
        <w:rPr>
          <w:rFonts w:ascii="Arial" w:hAnsi="Arial" w:cs="Arial"/>
          <w:color w:val="000000"/>
          <w:sz w:val="21"/>
          <w:szCs w:val="24"/>
        </w:rPr>
      </w:r>
      <w:r w:rsidRPr="00347670">
        <w:rPr>
          <w:rFonts w:ascii="Arial" w:hAnsi="Arial" w:cs="Arial"/>
          <w:color w:val="000000"/>
          <w:sz w:val="21"/>
          <w:szCs w:val="24"/>
        </w:rPr>
      </w:r>
    </w:p>
    <w:p ns2:paraId="2A99B7C5" ns2:textId="77777777" w:rsidR="00844D27" w:rsidRDefault="00B73AD5" w:rsidP="00B73AD5">
      <w:pPr>
        <w:tabs>
          <w:tab w:val="left" w:pos="0"/>
        </w:tabs>
        <w:spacing w:before="0" w:after="0" w:line="240" w:lineRule="auto"/>
        <w:ind w:right="0"/>
        <w:rPr>
          <w:rFonts w:ascii="Arial" w:hAnsi="Arial" w:cs="Arial"/>
          <w:b/>
          <w:bCs/>
          <w:color w:val="FF0000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Outros: {{outros_transporte_x}} / {{beneficios}}</w:t>
      </w:r>
      <w:r w:rsidRPr="00462224">
        <w:rPr>
          <w:rFonts w:ascii="Arial" w:hAnsi="Arial" w:cs="Arial"/>
          <w:color w:val="BFBFBF"/>
          <w:sz w:val="21"/>
          <w:szCs w:val="24"/>
        </w:rPr>
        <w:t/>
      </w:r>
      <w:r w:rsidR="0069242B">
        <w:rPr>
          <w:rFonts w:ascii="Arial" w:hAnsi="Arial" w:cs="Arial"/>
          <w:color w:val="000000"/>
          <w:sz w:val="21"/>
          <w:szCs w:val="24"/>
        </w:rPr>
        <w:t xml:space="preserve"/>
      </w:r>
      <w:r w:rsidR="0069242B" w:rsidRPr="00462224">
        <w:rPr>
          <w:rFonts w:ascii="Arial" w:hAnsi="Arial" w:cs="Arial"/>
          <w:b/>
          <w:bCs/>
          <w:sz w:val="21"/>
          <w:szCs w:val="24"/>
        </w:rPr>
        <w:t/>
      </w:r>
    </w:p>
    <w:p ns2:paraId="662BC0A1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> </w:t>
      </w:r>
    </w:p>
    <w:p ns2:paraId="3789C5F1" ns2:textId="77777777" w:rsidR="00B73AD5" w:rsidRPr="00462224" w:rsidRDefault="00B73AD5" w:rsidP="00B73AD5">
      <w:pPr>
        <w:pStyle w:val="Corpodetexto"/>
        <w:tabs>
          <w:tab w:val="left" w:pos="0"/>
        </w:tabs>
        <w:spacing w:after="0" w:before="0" w:line="240" w:lineRule="auto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b/>
          <w:bCs/>
          <w:sz w:val="21"/>
          <w:szCs w:val="24"/>
        </w:rPr>
        <w:t>Profissional da Unidade Concedente responsável pelo estágio</w:t>
      </w:r>
      <w:r w:rsidRPr="00462224">
        <w:rPr>
          <w:rFonts w:ascii="Arial" w:hAnsi="Arial" w:cs="Arial"/>
          <w:sz w:val="21"/>
          <w:szCs w:val="24"/>
        </w:rPr>
        <w:t xml:space="preserve">:  </w:t>
      </w:r>
    </w:p>
    <w:p ns2:paraId="3B7B8624" ns2:textId="77777777" w:rsidR="00F85FE8" w:rsidRDefault="00B73AD5" w:rsidP="00B73AD5">
      <w:pPr>
        <w:pStyle w:val="Corpodetexto"/>
        <w:tabs>
          <w:tab w:val="left" w:pos="0"/>
        </w:tabs>
        <w:spacing w:after="0" w:before="0" w:line="240" w:lineRule="auto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>Nome:</w:t>
      </w:r>
      <w:r w:rsidR="00F85FE8" w:rsidRPr="00F85FE8">
        <w:rPr>
          <w:rFonts w:ascii="Arial" w:hAnsi="Arial" w:cs="Arial"/>
          <w:b/>
          <w:bCs/>
          <w:sz w:val="21"/>
          <w:szCs w:val="24"/>
        </w:rPr>
        <w:t>{{supervisor}}</w:t>
      </w:r>
      <w:r w:rsidR="00F85FE8" w:rsidRPr="00462224">
        <w:rPr>
          <w:rFonts w:ascii="Arial" w:hAnsi="Arial" w:cs="Arial"/>
          <w:b/>
          <w:bCs/>
          <w:color w:val="000000"/>
          <w:sz w:val="21"/>
          <w:szCs w:val="24"/>
        </w:rPr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</w:p>
    <w:p ns2:paraId="0CD5F9E2" ns2:textId="77777777" w:rsidR="00B73AD5" w:rsidRPr="00462224" w:rsidRDefault="00B73AD5" w:rsidP="00B73AD5">
      <w:pPr>
        <w:pStyle w:val="Corpodetexto"/>
        <w:tabs>
          <w:tab w:val="left" w:pos="0"/>
        </w:tabs>
        <w:spacing w:after="0" w:before="0" w:line="240" w:lineRule="auto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>Inscrição profissional:</w:t>
      </w:r>
      <w:r w:rsidR="00F85FE8">
        <w:rPr>
          <w:rFonts w:ascii="Arial" w:hAnsi="Arial" w:cs="Arial"/>
          <w:sz w:val="21"/>
          <w:szCs w:val="24"/>
        </w:rPr>
        <w:t xml:space="preserve"> </w:t>
      </w:r>
      <w:r w:rsidR="00F85FE8" w:rsidRPr="00462224">
        <w:rPr>
          <w:rFonts w:ascii="Arial" w:hAnsi="Arial" w:cs="Arial"/>
          <w:b/>
          <w:bCs/>
          <w:sz w:val="21"/>
          <w:szCs w:val="24"/>
        </w:rPr>
        <w:t>{{registro_supervisor}}</w:t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b/>
          <w:sz w:val="21"/>
          <w:szCs w:val="24"/>
        </w:rPr>
        <w:t xml:space="preserve"> </w:t>
      </w:r>
    </w:p>
    <w:p ns2:paraId="07E00EAC" ns2:textId="77777777" w:rsidR="00F85FE8" w:rsidRDefault="00B73AD5" w:rsidP="00B73AD5">
      <w:pPr>
        <w:pStyle w:val="Corpodetexto"/>
        <w:tabs>
          <w:tab w:val="left" w:pos="0"/>
        </w:tabs>
        <w:spacing w:after="0" w:before="0" w:line="240" w:lineRule="auto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>Formação:</w:t>
      </w:r>
      <w:r w:rsidR="00F85FE8">
        <w:rPr>
          <w:rFonts w:ascii="Arial" w:hAnsi="Arial" w:cs="Arial"/>
          <w:sz w:val="21"/>
          <w:szCs w:val="24"/>
        </w:rPr>
        <w:t xml:space="preserve"> </w:t>
      </w:r>
      <w:r w:rsidR="00F85FE8" w:rsidRPr="00462224">
        <w:rPr>
          <w:rFonts w:ascii="Arial" w:hAnsi="Arial" w:cs="Arial"/>
          <w:b/>
          <w:bCs/>
          <w:sz w:val="21"/>
          <w:szCs w:val="24"/>
        </w:rPr>
        <w:t>{{formacao_supervisor}}</w:t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  <w:r w:rsidRPr="00462224">
        <w:rPr>
          <w:rFonts w:ascii="Arial" w:hAnsi="Arial" w:cs="Arial"/>
          <w:sz w:val="21"/>
          <w:szCs w:val="24"/>
        </w:rPr>
        <w:tab/>
      </w:r>
    </w:p>
    <w:p ns2:paraId="399F9F79" ns2:textId="77777777" w:rsidR="00B73AD5" w:rsidRPr="00462224" w:rsidRDefault="00B73AD5" w:rsidP="00B73AD5">
      <w:pPr>
        <w:pStyle w:val="Corpodetexto"/>
        <w:tabs>
          <w:tab w:val="left" w:pos="0"/>
        </w:tabs>
        <w:spacing w:after="0" w:before="0" w:line="240" w:lineRule="auto"/>
        <w:rPr>
          <w:rFonts w:ascii="Arial" w:hAnsi="Arial" w:cs="Arial"/>
          <w:b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>Cargo:</w:t>
      </w:r>
      <w:r w:rsidR="00F85FE8" w:rsidRPr="00F85FE8">
        <w:rPr>
          <w:rFonts w:ascii="Arial" w:hAnsi="Arial" w:cs="Arial"/>
          <w:b/>
          <w:bCs/>
          <w:sz w:val="21"/>
          <w:szCs w:val="24"/>
        </w:rPr>
        <w:t>{{cargo_supervisor}}</w:t>
      </w:r>
      <w:r w:rsidR="00F85FE8" w:rsidRPr="00462224">
        <w:rPr>
          <w:rFonts w:ascii="Arial" w:hAnsi="Arial" w:cs="Arial"/>
          <w:b/>
          <w:bCs/>
          <w:color w:val="000000"/>
          <w:sz w:val="21"/>
          <w:szCs w:val="24"/>
        </w:rPr>
      </w:r>
    </w:p>
    <w:p ns2:paraId="3BB5A745" ns2:textId="77777777" w:rsidR="00CD54C9" w:rsidRPr="00462224" w:rsidRDefault="00CD54C9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67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78"/>
      </w:tblGrid>
      <w:tr w:rsidR="00CC6752" w:rsidRPr="00462224" ns2:paraId="793A1560" ns2:textId="77777777" w:rsidTr="00787BE2">
        <w:trPr>
          <w:trHeight w:val="270"/>
        </w:trPr>
        <w:tc>
          <w:tcPr>
            <w:tcW w:w="10678" w:type="dxa"/>
            <w:shd w:val="clear" w:color="auto" w:fill="E6E6E6"/>
          </w:tcPr>
          <w:p ns2:paraId="42DED264" ns2:textId="77777777" w:rsidR="00CC6752" w:rsidRPr="00462224" w:rsidRDefault="00CC6752" w:rsidP="00B73AD5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t>E - CLÁUSULAS</w:t>
            </w:r>
          </w:p>
        </w:tc>
      </w:tr>
    </w:tbl>
    <w:p ns2:paraId="4452F5EA" ns2:textId="77777777" w:rsidR="00B73AD5" w:rsidRPr="00462224" w:rsidRDefault="00B73AD5" w:rsidP="00B73AD5">
      <w:pPr>
        <w:pStyle w:val="Corpodetexto21"/>
        <w:tabs>
          <w:tab w:val="left" w:pos="0"/>
        </w:tabs>
        <w:ind w:right="0"/>
        <w:rPr>
          <w:rFonts w:ascii="Arial" w:hAnsi="Arial" w:cs="Arial"/>
          <w:sz w:val="24"/>
        </w:rPr>
        <w:spacing w:after="0" w:line="240" w:lineRule="auto" w:before="0"/>
      </w:pPr>
      <w:r w:rsidRPr="00462224">
        <w:rPr>
          <w:rFonts w:ascii="Arial" w:hAnsi="Arial" w:cs="Arial"/>
          <w:sz w:val="21"/>
          <w:szCs w:val="24"/>
        </w:rPr>
        <w:t>A Unidade Concedente do Estágio, o Estagiário e a Instituição de Ensino têm entre si acordado o seguinte:</w:t>
      </w:r>
    </w:p>
    <w:p ns2:paraId="3DB0FD88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CLÁUSULA 1ª</w:t>
      </w:r>
      <w:r w:rsidRPr="00462224">
        <w:rPr>
          <w:rFonts w:ascii="Arial" w:hAnsi="Arial" w:cs="Arial"/>
          <w:sz w:val="21"/>
          <w:szCs w:val="24"/>
        </w:rPr>
        <w:t xml:space="preserve">   O objeto deste termo é o estágio curricular obrigatório a ser realizado por aluno devidamente matriculado, conforme descrito no campo “D – DADOS SOBRE O ESTÁGIO” deste instrumento e será disciplinado pela Lei nº 11.788/2008, pelo projeto pedagógico do Curso, pelas diretrizes curriculares nacionais, pelo Regulamento de Estágios do Curso no qual o estagiário encontrar-se matriculado e deverá respeitar o convênio firmado entre a Unidade Concedente de Estágios e a Instituição de Ensino.</w:t>
      </w:r>
    </w:p>
    <w:p ns2:paraId="49FB16FC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CLÁUSULA 2ª</w:t>
      </w:r>
      <w:r w:rsidRPr="00462224">
        <w:rPr>
          <w:rFonts w:ascii="Arial" w:hAnsi="Arial" w:cs="Arial"/>
          <w:sz w:val="21"/>
          <w:szCs w:val="24"/>
        </w:rPr>
        <w:t xml:space="preserve">   O Estagiário não terá vínculo empregatício com a Unidade Concedente de acordo com a Lei nº 11.788/2008 e, assim que encerrar o período letivo não poderá prosseguir o estágio, enquanto não renovar a sua matrícula e enquanto não renovar o termo de compromisso de estágio.</w:t>
      </w:r>
    </w:p>
    <w:p ns2:paraId="40AD8D73" ns2:textId="77777777" w:rsidR="00B73AD5" w:rsidRPr="00462224" w:rsidRDefault="00B73AD5" w:rsidP="00B73AD5">
      <w:pPr>
        <w:pStyle w:val="Recuodecorpodetexto"/>
        <w:tabs>
          <w:tab w:val="left" w:pos="0"/>
        </w:tabs>
        <w:spacing w:after="0" w:line="240" w:lineRule="auto" w:before="0"/>
        <w:ind w:lef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b/>
          <w:sz w:val="21"/>
          <w:szCs w:val="24"/>
        </w:rPr>
        <w:t>CLÁUSULA 3ª</w:t>
      </w:r>
      <w:r w:rsidRPr="00462224">
        <w:rPr>
          <w:rFonts w:ascii="Arial" w:hAnsi="Arial" w:cs="Arial"/>
          <w:sz w:val="21"/>
          <w:szCs w:val="24"/>
        </w:rPr>
        <w:t xml:space="preserve">     O Plano de Estágio é parte integrante deste termo de compromisso de estágio e deverá ser cumprido por todos os envolvidos no estágio, sob a devida supervisão da Unidade Concedente de Estágios e da Instituição de Ensino, por meio de seus representantes, conforme dispõem os arts. 7º e 9º, da Lei 11.788/2008.   </w:t>
      </w:r>
    </w:p>
    <w:p ns2:paraId="5D184EB1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CLÁUSULA 4ª </w:t>
      </w:r>
      <w:r w:rsidRPr="00462224">
        <w:rPr>
          <w:rFonts w:ascii="Arial" w:hAnsi="Arial" w:cs="Arial"/>
          <w:sz w:val="21"/>
          <w:szCs w:val="24"/>
        </w:rPr>
        <w:t xml:space="preserve">  A oferta de profissionais preceptores e de ambientes adequados para as práticas de estágio, bem como a respectiva supervisão profissional são obrigações de responsabilidade da Unidade Concedente de Estágios, ao passo que a avaliação dos estagiários e o controle didático e acadêmico sobre as suas atividades em estágios é de obrigação e responsabilidade da Instituição de Ensino, por meio de seu professor ou supervisor de estágio para tanto designado, conforme a organização pedagógica e acadêmica do respectivo curso. </w:t>
      </w:r>
    </w:p>
    <w:p ns2:paraId="088FB4F2" ns2:textId="77777777" w:rsidR="00B73AD5" w:rsidRPr="00462224" w:rsidRDefault="00B73AD5" w:rsidP="00B73AD5">
      <w:pPr>
        <w:pStyle w:val="Recuodecorpodetexto"/>
        <w:tabs>
          <w:tab w:val="left" w:pos="0"/>
        </w:tabs>
        <w:spacing w:after="0" w:line="240" w:lineRule="auto" w:before="0"/>
        <w:ind w:left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b/>
          <w:sz w:val="21"/>
          <w:szCs w:val="24"/>
        </w:rPr>
        <w:t xml:space="preserve">CLÁUSULA 5ª    Durante a vigência deste Termo de Compromisso, o Estagiário deverá ser amparado contra acidentes pessoais, sob a responsabilidade da unidade concedente, conforme a Lei 11.788, de 25 de setembro de 2008, conforme Apólice nº {{apolice_numero}} da Seguradora {{nome_seguradora}}</w:t>
      </w:r>
      <w:r w:rsidRPr="00462224">
        <w:rPr>
          <w:rFonts w:ascii="Arial" w:hAnsi="Arial" w:cs="Arial"/>
          <w:sz w:val="21"/>
          <w:szCs w:val="24"/>
        </w:rPr>
        <w:t xml:space="preserve"/>
      </w:r>
      <w:r w:rsidR="00CA1E95" w:rsidRPr="00462224">
        <w:rPr>
          <w:rFonts w:ascii="Arial" w:hAnsi="Arial" w:cs="Arial"/>
          <w:b/>
          <w:bCs/>
          <w:sz w:val="21"/>
          <w:szCs w:val="24"/>
        </w:rPr>
        <w:t/>
      </w:r>
      <w:r w:rsidRPr="00462224">
        <w:rPr>
          <w:rFonts w:ascii="Arial" w:hAnsi="Arial" w:cs="Arial"/>
          <w:sz w:val="21"/>
          <w:szCs w:val="24"/>
        </w:rPr>
        <w:t xml:space="preserve"/>
      </w:r>
      <w:r w:rsidR="00CA1E95" w:rsidRPr="00462224">
        <w:rPr>
          <w:rFonts w:ascii="Arial" w:hAnsi="Arial" w:cs="Arial"/>
          <w:b/>
          <w:bCs/>
          <w:sz w:val="21"/>
          <w:szCs w:val="24"/>
        </w:rPr>
        <w:t/>
      </w:r>
    </w:p>
    <w:p ns2:paraId="0C1D56D3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lastRenderedPageBreak/>
        <w:t>CLÁUSULA 6ª</w:t>
      </w:r>
      <w:r w:rsidRPr="00462224">
        <w:rPr>
          <w:rFonts w:ascii="Arial" w:hAnsi="Arial" w:cs="Arial"/>
          <w:sz w:val="21"/>
          <w:szCs w:val="24"/>
        </w:rPr>
        <w:t xml:space="preserve">    </w:t>
      </w:r>
      <w:r w:rsidRPr="00462224">
        <w:rPr>
          <w:rFonts w:ascii="Arial" w:hAnsi="Arial" w:cs="Arial"/>
          <w:b/>
          <w:sz w:val="21"/>
          <w:szCs w:val="24"/>
        </w:rPr>
        <w:t xml:space="preserve">O Estagiário </w:t>
      </w:r>
      <w:r w:rsidRPr="00462224">
        <w:rPr>
          <w:rFonts w:ascii="Arial" w:hAnsi="Arial" w:cs="Arial"/>
          <w:sz w:val="21"/>
          <w:szCs w:val="24"/>
        </w:rPr>
        <w:t>se compromete a providenciar sua matrícula na Instituição de Ensino antes do início do estágio e a:</w:t>
      </w:r>
    </w:p>
    <w:p ns2:paraId="5C9884E3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a)</w:t>
      </w:r>
      <w:r w:rsidRPr="00462224">
        <w:rPr>
          <w:rFonts w:ascii="Arial" w:hAnsi="Arial" w:cs="Arial"/>
          <w:sz w:val="21"/>
          <w:szCs w:val="24"/>
        </w:rPr>
        <w:t xml:space="preserve"> Conhecer e cumprir as normas internas da Unidade Concedente do Estágio, especialmente aquelas relativas à prevenção de acidentes, medidas preventivas de proteção à sua saúde e integridade, submeter-se às orientações e determinações do profissional preceptor indicado pela unidade concedente de estágio, respeitar o plano do estágio, bem como conhecer e cumprir as normas éticas da profissão, portar-se de modo respeitoso, cumprir o regulamento do estágio do seu curso e respeitar o projeto pedagógico do seu curso e o calendário acadêmico estabelecido, para a série à qual está vinculado;</w:t>
      </w:r>
    </w:p>
    <w:p ns2:paraId="622EE70F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b) </w:t>
      </w:r>
      <w:r w:rsidRPr="00462224">
        <w:rPr>
          <w:rFonts w:ascii="Arial" w:hAnsi="Arial" w:cs="Arial"/>
          <w:sz w:val="21"/>
          <w:szCs w:val="24"/>
        </w:rPr>
        <w:t>Responder por perdas e danos que causar no ambiente de estágio e em relação a pessoas presentes no ambiente de estágio, nos termos da legislação vigente;</w:t>
      </w:r>
    </w:p>
    <w:p ns2:paraId="3C63082F" ns2:textId="77777777" w:rsidR="00B73AD5" w:rsidRPr="00462224" w:rsidRDefault="00B73AD5" w:rsidP="00B73AD5">
      <w:pPr>
        <w:pStyle w:val="Textoembloco1"/>
        <w:tabs>
          <w:tab w:val="left" w:pos="0"/>
        </w:tabs>
        <w:ind w:left="0" w:right="0"/>
        <w:rPr>
          <w:sz w:val="24"/>
          <w:szCs w:val="24"/>
        </w:rPr>
        <w:jc w:val="both"/>
        <w:spacing w:after="0" w:line="240" w:lineRule="auto" w:before="0"/>
      </w:pPr>
      <w:r w:rsidRPr="00462224">
        <w:rPr>
          <w:b/>
          <w:sz w:val="21"/>
          <w:szCs w:val="24"/>
          <w:rFonts w:ascii="Arial" w:hAnsi="Arial" w:cs="Arial"/>
        </w:rPr>
        <w:t xml:space="preserve">c) </w:t>
      </w:r>
      <w:r w:rsidRPr="00462224">
        <w:rPr>
          <w:sz w:val="21"/>
          <w:szCs w:val="24"/>
          <w:rFonts w:ascii="Arial" w:hAnsi="Arial" w:cs="Arial"/>
        </w:rPr>
        <w:t>Manter sigilo sobre informações, dados ou trabalhos reservados a Unidade Concedente do Estágio aos quais tenha acesso;</w:t>
      </w:r>
    </w:p>
    <w:p ns2:paraId="3E3DD5D5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d)</w:t>
      </w:r>
      <w:r w:rsidRPr="00462224">
        <w:rPr>
          <w:rFonts w:ascii="Arial" w:hAnsi="Arial" w:cs="Arial"/>
          <w:sz w:val="21"/>
          <w:szCs w:val="24"/>
        </w:rPr>
        <w:t xml:space="preserve"> Participar do treinamento atitudinal e cumprir as normas e práticas de segurança e de prevenção de acidentes exigidas ou realizadas pela Unidade Concedente durante as atividades de estágio, devendo fazer uso correto e adequado dos equipamentos de proteção individual e coletiva, devendo recusar a participação em atividades de risco ou para as quais não tenha equipamentos de proteção disponíveis, o que deverá comunicar à Instituição de Ensino, para as devidas providências;</w:t>
      </w:r>
    </w:p>
    <w:p ns2:paraId="65410F4A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e)</w:t>
      </w:r>
      <w:r w:rsidRPr="00462224">
        <w:rPr>
          <w:rFonts w:ascii="Arial" w:hAnsi="Arial" w:cs="Arial"/>
          <w:sz w:val="21"/>
          <w:szCs w:val="24"/>
        </w:rPr>
        <w:t xml:space="preserve"> Apresentar à Instituição de Ensino informações importantes para o bom andamento do estágio imediatamente e o relatório sobre as atividades realizadas em prazo não superior a 06 (seis) meses, ciente de que deverá cumprir integralmente a carga horária de estágio obrigatório e;</w:t>
      </w:r>
    </w:p>
    <w:p ns2:paraId="0BF46B98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bCs/>
          <w:sz w:val="21"/>
          <w:szCs w:val="24"/>
        </w:rPr>
        <w:t>f)</w:t>
      </w:r>
      <w:r w:rsidRPr="00462224">
        <w:rPr>
          <w:rFonts w:ascii="Arial" w:hAnsi="Arial" w:cs="Arial"/>
          <w:sz w:val="21"/>
          <w:szCs w:val="24"/>
        </w:rPr>
        <w:t xml:space="preserve"> não realizar nenhuma atividade de estágio sem a contratação prévia da devida apólice de seguros.</w:t>
      </w:r>
    </w:p>
    <w:p ns2:paraId="3AD0544D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ns2:paraId="653EDCA5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bCs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CLÁUSULA 7ª   </w:t>
      </w:r>
      <w:r w:rsidRPr="00462224">
        <w:rPr>
          <w:rFonts w:ascii="Arial" w:hAnsi="Arial" w:cs="Arial"/>
          <w:sz w:val="21"/>
          <w:szCs w:val="24"/>
        </w:rPr>
        <w:t xml:space="preserve"> </w:t>
      </w:r>
      <w:r w:rsidRPr="00462224">
        <w:rPr>
          <w:rFonts w:ascii="Arial" w:hAnsi="Arial" w:cs="Arial"/>
          <w:b/>
          <w:sz w:val="21"/>
          <w:szCs w:val="24"/>
        </w:rPr>
        <w:t xml:space="preserve">A Instituição de Ensino </w:t>
      </w:r>
      <w:r w:rsidRPr="00462224">
        <w:rPr>
          <w:rFonts w:ascii="Arial" w:hAnsi="Arial" w:cs="Arial"/>
          <w:bCs/>
          <w:sz w:val="21"/>
          <w:szCs w:val="24"/>
        </w:rPr>
        <w:t>responsabilizar-se-á por cumprir o convênio de estágios com a Unidade Concedente e a:</w:t>
      </w:r>
    </w:p>
    <w:p ns2:paraId="37A39B81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a)</w:t>
      </w:r>
      <w:r w:rsidRPr="00462224">
        <w:rPr>
          <w:rFonts w:ascii="Arial" w:hAnsi="Arial" w:cs="Arial"/>
          <w:sz w:val="21"/>
          <w:szCs w:val="24"/>
        </w:rPr>
        <w:t xml:space="preserve"> Aprovar o estágio que trata o presente instrumento, considerando as condições de sua adequação à proposta pedagógica do curso, à etapa e modalidade da formação escolar do Estagiário e ao horário e calendário escolar; </w:t>
      </w:r>
    </w:p>
    <w:p ns2:paraId="1A917D7B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b)</w:t>
      </w:r>
      <w:r w:rsidRPr="00462224">
        <w:rPr>
          <w:rFonts w:ascii="Arial" w:hAnsi="Arial" w:cs="Arial"/>
          <w:sz w:val="21"/>
          <w:szCs w:val="24"/>
        </w:rPr>
        <w:t xml:space="preserve"> Aprovar o plano de atividades de estágio que consubstancie as condições suficientes à exigência legal de adequação à etapa e modalidade da formação escolar do Estagiário;</w:t>
      </w:r>
    </w:p>
    <w:p ns2:paraId="5A879473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c)</w:t>
      </w:r>
      <w:r w:rsidRPr="00462224">
        <w:rPr>
          <w:rFonts w:ascii="Arial" w:hAnsi="Arial" w:cs="Arial"/>
          <w:sz w:val="21"/>
          <w:szCs w:val="24"/>
        </w:rPr>
        <w:t xml:space="preserve"> Avaliar as instalações da Unidade Concedente quanto à adequação destas a formação cultural e profissional do Estagiário;</w:t>
      </w:r>
    </w:p>
    <w:p ns2:paraId="1E56E588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d)</w:t>
      </w:r>
      <w:r w:rsidRPr="00462224">
        <w:rPr>
          <w:rFonts w:ascii="Arial" w:hAnsi="Arial" w:cs="Arial"/>
          <w:sz w:val="21"/>
          <w:szCs w:val="24"/>
        </w:rPr>
        <w:t xml:space="preserve"> Realizar visitas nos ambientes de estágios conforme o seu cronograma de controle acadêmico e pedagógico, para efeito de acompanhar por amostragem as atividades de estágios, exigir dos estagiários o cumprimento do plano de estágio e avaliar as atividades do estagiário, mediante verificação dos relatórios, o que deverá ser feito por professor orientador da área ou por supervisor de estágio da coordenadoria do curso, tarefa que pode ser atribuída ao Coordenador do Curso;</w:t>
      </w:r>
    </w:p>
    <w:p ns2:paraId="06B05F83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e)</w:t>
      </w:r>
      <w:r w:rsidRPr="00462224">
        <w:rPr>
          <w:rFonts w:ascii="Arial" w:hAnsi="Arial" w:cs="Arial"/>
          <w:sz w:val="21"/>
          <w:szCs w:val="24"/>
        </w:rPr>
        <w:t xml:space="preserve"> Contabilizar o aproveitamento acadêmico com base no termo ou relatório de realização de estágio, expedido ou verificado com visto pela Unidade Concedente do Estágio, quando o aluno for o responsável pela elaboração do relatório;</w:t>
      </w:r>
    </w:p>
    <w:p ns2:paraId="374CD48B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f)</w:t>
      </w:r>
      <w:r w:rsidRPr="00462224">
        <w:rPr>
          <w:rFonts w:ascii="Arial" w:hAnsi="Arial" w:cs="Arial"/>
          <w:sz w:val="21"/>
          <w:szCs w:val="24"/>
        </w:rPr>
        <w:t xml:space="preserve"> quando solicitada, comunicar à Unidade Concedente o início do período letivo, as datas de avaliações acadêmicas e outras informações relevantes, para o bom cumprimento do estágio.</w:t>
      </w:r>
    </w:p>
    <w:p ns2:paraId="1982BBEE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ns2:paraId="47704E5C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bCs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CLÁUSULA 8ª   </w:t>
      </w:r>
      <w:r w:rsidRPr="00462224">
        <w:rPr>
          <w:rFonts w:ascii="Arial" w:hAnsi="Arial" w:cs="Arial"/>
          <w:bCs/>
          <w:sz w:val="21"/>
          <w:szCs w:val="24"/>
        </w:rPr>
        <w:t>Cabe à</w:t>
      </w:r>
      <w:r w:rsidRPr="00462224">
        <w:rPr>
          <w:rFonts w:ascii="Arial" w:hAnsi="Arial" w:cs="Arial"/>
          <w:b/>
          <w:sz w:val="21"/>
          <w:szCs w:val="24"/>
        </w:rPr>
        <w:t xml:space="preserve"> Unidade Concedente do Estágio </w:t>
      </w:r>
      <w:r w:rsidRPr="00462224">
        <w:rPr>
          <w:rFonts w:ascii="Arial" w:hAnsi="Arial" w:cs="Arial"/>
          <w:bCs/>
          <w:sz w:val="21"/>
          <w:szCs w:val="24"/>
        </w:rPr>
        <w:t xml:space="preserve">cumprir o convênio de estágios com a Instituição de Ensino e: </w:t>
      </w:r>
    </w:p>
    <w:p ns2:paraId="3A7B0267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a) </w:t>
      </w:r>
      <w:r w:rsidRPr="00462224">
        <w:rPr>
          <w:rFonts w:ascii="Arial" w:hAnsi="Arial" w:cs="Arial"/>
          <w:sz w:val="21"/>
          <w:szCs w:val="24"/>
        </w:rPr>
        <w:t xml:space="preserve">Designar, dentre seus funcionários ou prestadores de serviço, um supervisor, que também será identificado como preceptor, com formação e experiência profissional na área do curso e do estágio, </w:t>
      </w:r>
      <w:r w:rsidRPr="00462224">
        <w:rPr>
          <w:rFonts w:ascii="Arial" w:hAnsi="Arial" w:cs="Arial"/>
          <w:sz w:val="21"/>
          <w:szCs w:val="24"/>
        </w:rPr>
        <w:lastRenderedPageBreak/>
        <w:t>para prestar os seus serviços profissionais nos ambientes da Unidade Concedente de Estágio, serviços profissionais os quais servirão de referência e de aprendizado pela experiência a ser vivenciada pelos estagiários, os quais só poderão realizar as atividades permitidas por tal profissional responsável, de acordo com as normas e padrões exigidos e praticados pela Unidade Concedente de Estágio, sendo que poderão ficar sob a supervisão e responsabilidade de tal profissional preceptor até 10 estagiários;</w:t>
      </w:r>
    </w:p>
    <w:p ns2:paraId="1C18013D" ns2:textId="77777777" w:rsidR="00B73AD5" w:rsidRPr="00462224" w:rsidRDefault="00B73AD5" w:rsidP="00B73AD5">
      <w:pPr>
        <w:tabs>
          <w:tab w:val="left" w:pos="0"/>
          <w:tab w:val="left" w:pos="90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b)</w:t>
      </w:r>
      <w:r w:rsidRPr="00462224">
        <w:rPr>
          <w:rFonts w:ascii="Arial" w:hAnsi="Arial" w:cs="Arial"/>
          <w:sz w:val="21"/>
          <w:szCs w:val="24"/>
        </w:rPr>
        <w:t xml:space="preserve"> Controlar a entrada e a saída dos estagiários, inclusive se assim entender necessário, mediante controle de assiduidade e pontualidade;</w:t>
      </w:r>
    </w:p>
    <w:p ns2:paraId="5FF43023" ns2:textId="77777777" w:rsidR="00B73AD5" w:rsidRPr="00462224" w:rsidRDefault="00B73AD5" w:rsidP="00B73AD5">
      <w:pPr>
        <w:tabs>
          <w:tab w:val="left" w:pos="0"/>
          <w:tab w:val="left" w:pos="90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c)</w:t>
      </w:r>
      <w:r w:rsidRPr="00462224">
        <w:rPr>
          <w:rFonts w:ascii="Arial" w:hAnsi="Arial" w:cs="Arial"/>
          <w:sz w:val="21"/>
          <w:szCs w:val="24"/>
        </w:rPr>
        <w:t xml:space="preserve"> Expedir ou vistoriar relatório de estágio a respeito das atividades de estágio praticadas, no qual deverá constar o período, horários, locais, profissional preceptor responsável da Unidade Concedente de Estágio, identificação do estagiário, com periodicidade máxima de 06 (seis) meses, relatório que também deverá ser assinado pelo profissional preceptor da Unidade Concedente e pelo estagiário, documento que poderá ser utilizado pela Instituição Educacional como subsídio para a avaliação do estágio e do estagiário; </w:t>
      </w:r>
    </w:p>
    <w:p ns2:paraId="35E7AAA6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d)</w:t>
      </w:r>
      <w:r w:rsidRPr="00462224">
        <w:rPr>
          <w:rFonts w:ascii="Arial" w:hAnsi="Arial" w:cs="Arial"/>
          <w:sz w:val="21"/>
          <w:szCs w:val="24"/>
        </w:rPr>
        <w:t xml:space="preserve"> Conceder ou não bolsa-auxílio, ou outra forma de contraprestação acordada, e auxílio-transporte, de forma facultativa, sendo obrigatório um período de recesso ao Estagiário a ser gozado preferencialmente durante as férias escolares, nos termos da legislação vigente;</w:t>
      </w:r>
    </w:p>
    <w:p ns2:paraId="138A666B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e)</w:t>
      </w:r>
      <w:r w:rsidRPr="00462224">
        <w:rPr>
          <w:rFonts w:ascii="Arial" w:hAnsi="Arial" w:cs="Arial"/>
          <w:sz w:val="21"/>
          <w:szCs w:val="24"/>
        </w:rPr>
        <w:t xml:space="preserve"> Reduzir nos termos da lei a carga horária do estágio nos períodos de avaliação escolar, previamente informado pela Instituição de Ensino mediante acesso via internet do “Calendário Acadêmico da Instituição de Ensino”, em www.aems.edu.br;</w:t>
      </w:r>
    </w:p>
    <w:p ns2:paraId="3F87CE9E" ns2:textId="77777777" w:rsidR="00B73AD5" w:rsidRPr="00462224" w:rsidRDefault="00B73AD5" w:rsidP="00B73AD5">
      <w:pPr>
        <w:tabs>
          <w:tab w:val="left" w:pos="0"/>
          <w:tab w:val="left" w:pos="90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f) </w:t>
      </w:r>
      <w:r w:rsidRPr="00462224">
        <w:rPr>
          <w:rFonts w:ascii="Arial" w:hAnsi="Arial" w:cs="Arial"/>
          <w:sz w:val="21"/>
          <w:szCs w:val="24"/>
        </w:rPr>
        <w:t>Comunicar por escrito à Instituição de Ensino irregularidades, infrações e desrespeitos que venham a ser praticados pelo estagiário durante as suas atividades, a interrupção do estágio ou problemas a respeito, imediatamente após a ocorrência e oferecer condições de visita ao professor ou supervisor de estágio indicado pela Coordenadoria de Curso;</w:t>
      </w:r>
    </w:p>
    <w:p ns2:paraId="580E62A2" ns2:textId="77777777" w:rsidR="00B73AD5" w:rsidRPr="00462224" w:rsidRDefault="00B73AD5" w:rsidP="00B73AD5">
      <w:pPr>
        <w:tabs>
          <w:tab w:val="left" w:pos="0"/>
          <w:tab w:val="left" w:pos="90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g)</w:t>
      </w:r>
      <w:r w:rsidRPr="00462224">
        <w:rPr>
          <w:rFonts w:ascii="Arial" w:hAnsi="Arial" w:cs="Arial"/>
          <w:sz w:val="21"/>
          <w:szCs w:val="24"/>
        </w:rPr>
        <w:t xml:space="preserve"> Encaminhar, obrigatoriamente, à Instituição de Ensino, uma via do presente termo de compromisso de estágio, devidamente assinado pelas partes;</w:t>
      </w:r>
    </w:p>
    <w:p ns2:paraId="3AEAB585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h)</w:t>
      </w:r>
      <w:r w:rsidRPr="00462224">
        <w:rPr>
          <w:rFonts w:ascii="Arial" w:hAnsi="Arial" w:cs="Arial"/>
          <w:sz w:val="21"/>
          <w:szCs w:val="24"/>
        </w:rPr>
        <w:t xml:space="preserve"> Expedir termo de realização de estágio, na ocasião do desligamento do estagiário, contendo a indicação resumida das atividades desenvolvidas, dos períodos e dos seus profissionais preceptores responsáveis pela supervisão nas dependências da Unidade Concedente de Estágio;</w:t>
      </w:r>
    </w:p>
    <w:p ns2:paraId="594292E5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g)</w:t>
      </w:r>
      <w:r w:rsidRPr="00462224">
        <w:rPr>
          <w:rFonts w:ascii="Arial" w:hAnsi="Arial" w:cs="Arial"/>
          <w:sz w:val="21"/>
          <w:szCs w:val="24"/>
        </w:rPr>
        <w:t xml:space="preserve"> Aplicar ao Estagiário a legislação relacionada à saúde e segurança no trabalho e as normas internas de prevenção e de boas práticas profissionais. </w:t>
      </w:r>
    </w:p>
    <w:p ns2:paraId="6A0A4463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p ns2:paraId="26EE8B11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CLÁUSULA 9ª</w:t>
      </w:r>
      <w:r w:rsidRPr="00462224">
        <w:rPr>
          <w:rFonts w:ascii="Arial" w:hAnsi="Arial" w:cs="Arial"/>
          <w:sz w:val="21"/>
          <w:szCs w:val="24"/>
        </w:rPr>
        <w:t xml:space="preserve">    O presente Termo de Compromisso de Estágio vigorará a partir da data da assinatura e terá vigência correspondente ao período/série correspondente do curso em que o estagiário encontrar-se matriculado, podendo haver o seu término a qualquer tempo e inclusive antes do fim do período letivo, nos seguintes casos: </w:t>
      </w:r>
    </w:p>
    <w:p ns2:paraId="2859E3BE" ns2:textId="77777777" w:rsidR="00B73AD5" w:rsidRPr="00462224" w:rsidRDefault="00B73AD5" w:rsidP="00B73AD5">
      <w:pPr>
        <w:tabs>
          <w:tab w:val="left" w:pos="0"/>
          <w:tab w:val="left" w:pos="1080"/>
          <w:tab w:val="left" w:pos="162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a) </w:t>
      </w:r>
      <w:r w:rsidRPr="00462224">
        <w:rPr>
          <w:rFonts w:ascii="Arial" w:hAnsi="Arial" w:cs="Arial"/>
          <w:sz w:val="21"/>
          <w:szCs w:val="24"/>
        </w:rPr>
        <w:t>Quando comprovado o rendimento não satisfatório do Estagiário ou mediante requerimento seu;</w:t>
      </w:r>
    </w:p>
    <w:p ns2:paraId="1B82BE53" ns2:textId="77777777" w:rsidR="00B73AD5" w:rsidRPr="00462224" w:rsidRDefault="00B73AD5" w:rsidP="00B73AD5">
      <w:pPr>
        <w:tabs>
          <w:tab w:val="left" w:pos="0"/>
          <w:tab w:val="left" w:pos="1080"/>
          <w:tab w:val="left" w:pos="1134"/>
          <w:tab w:val="left" w:pos="144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b) </w:t>
      </w:r>
      <w:r w:rsidRPr="00462224">
        <w:rPr>
          <w:rFonts w:ascii="Arial" w:hAnsi="Arial" w:cs="Arial"/>
          <w:sz w:val="21"/>
          <w:szCs w:val="24"/>
        </w:rPr>
        <w:t>Ocorrendo abandono, mudança, conclusão do curso, trancamento, transferência, cancelamento de matrícula junto à Instituição de Ensino ou qualquer outra situação que impeça o prosseguimento do estágio;</w:t>
      </w:r>
    </w:p>
    <w:p ns2:paraId="01CC48E1" ns2:textId="77777777" w:rsidR="00B73AD5" w:rsidRPr="00462224" w:rsidRDefault="00B73AD5" w:rsidP="00B73AD5">
      <w:pPr>
        <w:tabs>
          <w:tab w:val="left" w:pos="0"/>
          <w:tab w:val="left" w:pos="1080"/>
          <w:tab w:val="left" w:pos="1260"/>
          <w:tab w:val="left" w:pos="162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c) </w:t>
      </w:r>
      <w:r w:rsidRPr="00462224">
        <w:rPr>
          <w:rFonts w:ascii="Arial" w:hAnsi="Arial" w:cs="Arial"/>
          <w:sz w:val="21"/>
          <w:szCs w:val="24"/>
        </w:rPr>
        <w:t>Não cumprimento do pactuado neste Termo de Compromisso de Estágio ou por consenso entre a unidade concedente e a instituição de ensino;</w:t>
      </w:r>
    </w:p>
    <w:p ns2:paraId="1514813C" ns2:textId="77777777" w:rsidR="00B73AD5" w:rsidRPr="00462224" w:rsidRDefault="00B73AD5" w:rsidP="00B73AD5">
      <w:pPr>
        <w:tabs>
          <w:tab w:val="left" w:pos="0"/>
          <w:tab w:val="left" w:pos="1080"/>
          <w:tab w:val="left" w:pos="1260"/>
          <w:tab w:val="left" w:pos="1620"/>
          <w:tab w:val="left" w:pos="198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d) </w:t>
      </w:r>
      <w:r w:rsidRPr="00462224">
        <w:rPr>
          <w:rFonts w:ascii="Arial" w:hAnsi="Arial" w:cs="Arial"/>
          <w:sz w:val="21"/>
          <w:szCs w:val="24"/>
        </w:rPr>
        <w:t>Quando a Unidade Concedente do Estágio não cumprir os termos do convênio, do plano de estágio, deste termo de compromisso ou da legislação vigente;</w:t>
      </w:r>
    </w:p>
    <w:p ns2:paraId="4EAE95B1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 xml:space="preserve">e) </w:t>
      </w:r>
      <w:r w:rsidRPr="00462224">
        <w:rPr>
          <w:rFonts w:ascii="Arial" w:hAnsi="Arial" w:cs="Arial"/>
          <w:sz w:val="21"/>
          <w:szCs w:val="24"/>
        </w:rPr>
        <w:t>Por iniciativa da Unidade Concedente, da Instituição de Ensino ou do Estagiário, sem necessidade de justificativa, com antecedência mínima de 30 dias, observados os termos do convênio de estágio.</w:t>
      </w:r>
    </w:p>
    <w:p ns2:paraId="1AB18F4E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bCs/>
          <w:sz w:val="21"/>
          <w:szCs w:val="24"/>
        </w:rPr>
        <w:lastRenderedPageBreak/>
        <w:t>Parágrafo único</w:t>
      </w:r>
      <w:r w:rsidRPr="00462224">
        <w:rPr>
          <w:rFonts w:ascii="Arial" w:hAnsi="Arial" w:cs="Arial"/>
          <w:sz w:val="21"/>
          <w:szCs w:val="24"/>
        </w:rPr>
        <w:t>. O tempo de vigência deste termo de compromisso não se confunde com os prazos didáticos e acadêmicos necessários para cumprir bem a carga horária do estágio e para as devidas avaliações, sendo que estes serão estabelecidos pela Coordenadoria do Curso para que ocorram dentro do período de matrícula do estagiário e deverão ser respeitados pelos estagiários.</w:t>
      </w:r>
    </w:p>
    <w:p ns2:paraId="28D35B4F" ns2:textId="77777777" w:rsidR="00AF4867" w:rsidRPr="00462224" w:rsidRDefault="00AF4867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ns2:paraId="4F62B379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b/>
          <w:sz w:val="21"/>
          <w:szCs w:val="24"/>
        </w:rPr>
        <w:t>CLÁUSULA 10ª</w:t>
      </w:r>
      <w:r w:rsidRPr="00462224">
        <w:rPr>
          <w:rFonts w:ascii="Arial" w:hAnsi="Arial" w:cs="Arial"/>
          <w:sz w:val="21"/>
          <w:szCs w:val="24"/>
        </w:rPr>
        <w:t xml:space="preserve">     O presente Termo de Compromisso de Estágio poderá ser prorrogado mediante termo aditivo até o limite de 02 (dois) anos, a contar da data da assinatura deste termo, por meio de comunicação escrita entre as partes e desde que o estagiário continue devidamente matriculado. </w:t>
      </w:r>
    </w:p>
    <w:p ns2:paraId="188C17A1" ns2:textId="77777777" w:rsidR="00B73AD5" w:rsidRPr="00462224" w:rsidRDefault="00B73AD5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p ns2:paraId="517339D4" ns2:textId="77777777" w:rsidR="00B73AD5" w:rsidRPr="00462224" w:rsidRDefault="00B73AD5" w:rsidP="00B73AD5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sz w:val="21"/>
          <w:szCs w:val="24"/>
        </w:rPr>
        <w:t xml:space="preserve">E por estarem cientes sobre os termos do Convênio de Estágio, quanto ao plano de estágio e aos termos da Lei 11.788/2008 e da Lei 9.394/1996, as partes identificadas neste termo de quatro páginas no anverso, assinam o presente em três vias, todas de igual teor, para que uma fique em poder do estagiário, outra em poder da instituição de ensino e a outra em poder da unidade concedente do estágio. </w:t>
      </w:r>
    </w:p>
    <w:p ns2:paraId="4C7E58A6" ns2:textId="77777777" w:rsidR="00501191" w:rsidRPr="00462224" w:rsidRDefault="00501191" w:rsidP="00B73AD5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p ns2:paraId="261BC1F5" ns2:textId="77777777" w:rsidR="004777F9" w:rsidRDefault="004777F9" w:rsidP="00B73AD5">
      <w:pPr>
        <w:tabs>
          <w:tab w:val="left" w:pos="0"/>
          <w:tab w:val="left" w:pos="9811"/>
        </w:tabs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</w:p>
    <w:p ns2:paraId="11EC8BD4" ns2:textId="77777777" w:rsidR="004777F9" w:rsidRDefault="004777F9" w:rsidP="00B73AD5">
      <w:pPr>
        <w:tabs>
          <w:tab w:val="left" w:pos="0"/>
          <w:tab w:val="left" w:pos="9811"/>
        </w:tabs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</w:p>
    <w:p ns2:paraId="3ABD03DB" ns2:textId="77777777" w:rsidR="00CC6752" w:rsidRPr="00462224" w:rsidRDefault="000A574F" w:rsidP="004777F9">
      <w:pPr>
        <w:tabs>
          <w:tab w:val="left" w:pos="0"/>
          <w:tab w:val="left" w:pos="9811"/>
        </w:tabs>
        <w:jc w:val="right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sz w:val="21"/>
          <w:szCs w:val="24"/>
        </w:rPr>
        <w:t>Três Lagoas, MS</w:t>
      </w:r>
      <w:r w:rsidR="00885472">
        <w:rPr>
          <w:rFonts w:ascii="Arial" w:hAnsi="Arial" w:cs="Arial"/>
          <w:sz w:val="21"/>
          <w:szCs w:val="24"/>
        </w:rPr>
        <w:t xml:space="preserve"> – </w:t>
      </w:r>
      <w:r w:rsidR="00885472" w:rsidRPr="009A33B1">
        <w:rPr>
          <w:rFonts w:ascii="Arial" w:hAnsi="Arial" w:cs="Arial"/>
          <w:sz w:val="21"/>
          <w:szCs w:val="24"/>
        </w:rPr>
        <w:t>{{dia_documento}}</w:t>
      </w:r>
      <w:r w:rsidR="00885472">
        <w:rPr>
          <w:rFonts w:ascii="Arial" w:hAnsi="Arial" w:cs="Arial"/>
          <w:sz w:val="21"/>
          <w:szCs w:val="24"/>
        </w:rPr>
        <w:t xml:space="preserve"> </w:t>
      </w:r>
      <w:r w:rsidR="00CC6752" w:rsidRPr="00462224">
        <w:rPr>
          <w:rFonts w:ascii="Arial" w:hAnsi="Arial" w:cs="Arial"/>
          <w:sz w:val="21"/>
          <w:szCs w:val="24"/>
        </w:rPr>
        <w:t xml:space="preserve">de  </w:t>
      </w:r>
      <w:r w:rsidR="00885472" w:rsidRPr="009A33B1">
        <w:rPr>
          <w:rFonts w:ascii="Arial" w:hAnsi="Arial" w:cs="Arial"/>
          <w:sz w:val="21"/>
          <w:szCs w:val="24"/>
        </w:rPr>
        <w:t>{{mes_documento}}</w:t>
      </w:r>
      <w:r w:rsidR="00CC6752" w:rsidRPr="00462224">
        <w:rPr>
          <w:rFonts w:ascii="Arial" w:hAnsi="Arial" w:cs="Arial"/>
          <w:color w:val="000000"/>
          <w:sz w:val="21"/>
          <w:szCs w:val="24"/>
        </w:rPr>
        <w:t xml:space="preserve">  </w:t>
      </w:r>
      <w:r w:rsidR="00CC6752" w:rsidRPr="00462224">
        <w:rPr>
          <w:rFonts w:ascii="Arial" w:hAnsi="Arial" w:cs="Arial"/>
          <w:sz w:val="21"/>
          <w:szCs w:val="24"/>
        </w:rPr>
        <w:t>de 20</w:t>
      </w:r>
      <w:r w:rsidRPr="00462224">
        <w:rPr>
          <w:rFonts w:ascii="Arial" w:hAnsi="Arial" w:cs="Arial"/>
          <w:sz w:val="21"/>
          <w:szCs w:val="24"/>
        </w:rPr>
        <w:t>2</w:t>
      </w:r>
      <w:r w:rsidR="00885472" w:rsidRPr="009A33B1">
        <w:rPr>
          <w:rFonts w:ascii="Arial" w:hAnsi="Arial" w:cs="Arial"/>
          <w:sz w:val="21"/>
          <w:szCs w:val="24"/>
        </w:rPr>
        <w:t>{{ano_documento_curto}}</w:t>
      </w:r>
      <w:r w:rsidR="00CC6752" w:rsidRPr="00462224">
        <w:rPr>
          <w:rFonts w:ascii="Arial" w:hAnsi="Arial" w:cs="Arial"/>
          <w:sz w:val="21"/>
          <w:szCs w:val="24"/>
        </w:rPr>
        <w:t xml:space="preserve">.  </w:t>
      </w:r>
    </w:p>
    <w:p ns2:paraId="0049B91C" ns2:textId="77777777" w:rsidR="00CC6752" w:rsidRPr="00462224" w:rsidRDefault="00CC6752" w:rsidP="00B73AD5">
      <w:pPr>
        <w:tabs>
          <w:tab w:val="left" w:pos="0"/>
          <w:tab w:val="left" w:pos="9639"/>
        </w:tabs>
        <w:spacing w:before="0" w:after="0" w:line="240" w:lineRule="auto"/>
        <w:jc w:val="right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796" w:type="dxa"/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98"/>
        <w:gridCol w:w="5398"/>
      </w:tblGrid>
      <w:tr w:rsidR="00641BB8" ns2:paraId="24D1A5F7" ns2:textId="77777777" w:rsidTr="00641BB8">
        <w:trPr>
          <w:trHeight w:val="1579"/>
          <w:cantSplit/>
        </w:trPr>
        <w:tc>
          <w:tcPr>
            <w:tcW w:w="5398" w:type="dx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9"/>
              </w:rPr>
              <w:t>Unidade Concedente do Estágio</w:t>
            </w:r>
          </w:p>
        </w:tc>
        <w:tc>
          <w:tcPr>
            <w:tcW w:w="5398" w:type="dx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9"/>
              </w:rPr>
              <w:t>Estagiário</w:t>
            </w:r>
          </w:p>
        </w:tc>
      </w:tr>
      <w:tr w:rsidR="00641BB8" ns2:paraId="470DB7EC" ns2:textId="77777777" w:rsidTr="00641BB8">
        <w:trPr>
          <w:trHeight w:val="1579"/>
          <w:cantSplit/>
        </w:trPr>
        <w:tc>
          <w:tcPr>
            <w:tcW w:w="5398" w:type="dx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9"/>
              </w:rPr>
              <w:t>Coordenador do Curso</w:t>
            </w:r>
          </w:p>
        </w:tc>
        <w:tc>
          <w:tcPr>
            <w:tcW w:w="5398" w:type="dx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9"/>
              </w:rPr>
              <w:t>Representante Legal (Quando menor)</w:t>
            </w:r>
          </w:p>
        </w:tc>
      </w:tr>
      <w:tr w:rsidR="00641BB8" ns2:paraId="487C4949" ns2:textId="77777777" w:rsidTr="00641BB8">
        <w:trPr>
          <w:trHeight w:val="1510"/>
          <w:cantSplit/>
        </w:trPr>
        <w:tc>
          <w:tcPr>
            <w:tcW w:w="5398" w:type="dx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9"/>
              </w:rPr>
              <w:t>Secretaria Acadêmica da AEMS</w:t>
            </w:r>
          </w:p>
        </w:tc>
        <w:tc>
          <w:tcPr>
            <w:tcW w:w="5398" w:type="dx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9"/>
              </w:rPr>
              <w:t>Testemunhas</w:t>
            </w:r>
          </w:p>
        </w:tc>
      </w:tr>
    </w:tbl>
    <w:p ns2:paraId="631462FD" ns2:textId="77777777" w:rsidR="00B06C8B" w:rsidRPr="00462224" w:rsidRDefault="00B06C8B" w:rsidP="004161BF">
      <w:pPr>
        <w:tabs>
          <w:tab w:val="left" w:pos="0"/>
          <w:tab w:val="left" w:pos="9639"/>
        </w:tabs>
        <w:spacing w:before="0" w:after="0" w:line="240" w:lineRule="auto"/>
        <w:rPr>
          <w:rFonts w:ascii="Arial" w:hAnsi="Arial" w:cs="Arial"/>
          <w:sz w:val="24"/>
          <w:szCs w:val="24"/>
        </w:rPr>
      </w:pPr>
    </w:p>
    <w:sectPr w:rsidR="00B06C8B" w:rsidRPr="00462224" w:rsidSect="00B913D4">
      <w:headerReference w:type="default" ns3:id="rId7"/>
      <w:footerReference w:type="default" ns3:id="rId8"/>
      <w:pgSz w:w="11907" w:h="16840" w:code="9"/>
      <w:pgMar w:top="1559" w:right="708" w:bottom="719" w:left="709" w:header="426" w:footer="2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75771" w14:textId="77777777" w:rsidR="0056408E" w:rsidRDefault="0056408E">
      <w:r>
        <w:separator/>
      </w:r>
    </w:p>
  </w:endnote>
  <w:endnote w:type="continuationSeparator" w:id="0">
    <w:p w14:paraId="1A6CF796" w14:textId="77777777" w:rsidR="0056408E" w:rsidRDefault="00564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C2215" w14:textId="77777777" w:rsidR="000A574F" w:rsidRDefault="000A574F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AF4867">
      <w:rPr>
        <w:noProof/>
      </w:rPr>
      <w:t>3</w:t>
    </w:r>
    <w:r>
      <w:fldChar w:fldCharType="end"/>
    </w:r>
  </w:p>
  <w:p w14:paraId="18B4405F" w14:textId="77777777" w:rsidR="000E2223" w:rsidRPr="000449D4" w:rsidRDefault="000E2223" w:rsidP="00B913D4">
    <w:pPr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32E76" w14:textId="77777777" w:rsidR="0056408E" w:rsidRDefault="0056408E">
      <w:r>
        <w:separator/>
      </w:r>
    </w:p>
  </w:footnote>
  <w:footnote w:type="continuationSeparator" w:id="0">
    <w:p w14:paraId="0B20E544" w14:textId="77777777" w:rsidR="0056408E" w:rsidRDefault="00564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B7EF8" w14:textId="77777777" w:rsidR="00004973" w:rsidRDefault="003D14C3" w:rsidP="00004973">
    <w:pPr>
      <w:pStyle w:val="Cabealho"/>
      <w:rPr>
        <w:rFonts w:ascii="Tahoma" w:hAnsi="Tahoma"/>
        <w:b/>
        <w:noProof/>
        <w:color w:val="0000FF"/>
        <w:w w:val="125"/>
        <w:sz w:val="18"/>
      </w:rPr>
    </w:pPr>
    <w:r>
      <w:rPr>
        <w:rFonts w:ascii="Tahoma" w:hAnsi="Tahoma"/>
        <w:b/>
        <w:noProof/>
        <w:color w:val="0000FF"/>
        <w:w w:val="125"/>
        <w:sz w:val="18"/>
      </w:rPr>
      <w:drawing>
        <wp:inline distT="0" distB="0" distL="0" distR="0" wp14:anchorId="44A3C704" wp14:editId="5A16CD0D">
          <wp:extent cx="6423660" cy="103632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A2DA7E" w14:textId="77777777" w:rsidR="00004973" w:rsidRDefault="003D14C3" w:rsidP="00004973">
    <w:pPr>
      <w:pStyle w:val="Cabealho"/>
      <w:ind w:left="1843"/>
    </w:pPr>
    <w:r>
      <w:rPr>
        <w:rFonts w:ascii="Tahoma" w:hAnsi="Tahoma"/>
        <w:b/>
        <w:noProof/>
        <w:color w:val="0000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7C55B71" wp14:editId="2951D139">
              <wp:simplePos x="0" y="0"/>
              <wp:positionH relativeFrom="column">
                <wp:align>center</wp:align>
              </wp:positionH>
              <wp:positionV relativeFrom="paragraph">
                <wp:posOffset>46355</wp:posOffset>
              </wp:positionV>
              <wp:extent cx="6743700" cy="0"/>
              <wp:effectExtent l="9525" t="8255" r="9525" b="10795"/>
              <wp:wrapNone/>
              <wp:docPr id="2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A6E120" id="Line 1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3.65pt" to="531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"/>
          </w:pict>
        </mc:Fallback>
      </mc:AlternateContent>
    </w:r>
    <w:r w:rsidR="00004973">
      <w:rPr>
        <w:rFonts w:ascii="Tahoma" w:hAnsi="Tahoma"/>
        <w:b/>
        <w:noProof/>
        <w:color w:val="0000FF"/>
        <w:w w:val="125"/>
        <w:sz w:val="18"/>
      </w:rPr>
      <w:t xml:space="preserve">                                                        </w:t>
    </w:r>
  </w:p>
  <w:p w14:paraId="08A4EAEB" w14:textId="77777777" w:rsidR="000E2223" w:rsidRPr="00004973" w:rsidRDefault="003D14C3" w:rsidP="00004973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2D44303" wp14:editId="641B929E">
          <wp:simplePos x="0" y="0"/>
          <wp:positionH relativeFrom="column">
            <wp:posOffset>1112520</wp:posOffset>
          </wp:positionH>
          <wp:positionV relativeFrom="paragraph">
            <wp:posOffset>1435735</wp:posOffset>
          </wp:positionV>
          <wp:extent cx="4391025" cy="4391025"/>
          <wp:effectExtent l="0" t="0" r="0" b="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91025" cy="439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2223" w:rsidRPr="0000497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E356D"/>
    <w:multiLevelType w:val="hybridMultilevel"/>
    <w:tmpl w:val="283C0A72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8B7FE4"/>
    <w:multiLevelType w:val="hybridMultilevel"/>
    <w:tmpl w:val="3220541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11237A"/>
    <w:multiLevelType w:val="hybridMultilevel"/>
    <w:tmpl w:val="FDAEA68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5B0D0B"/>
    <w:multiLevelType w:val="multilevel"/>
    <w:tmpl w:val="77FCA12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655484A"/>
    <w:multiLevelType w:val="multilevel"/>
    <w:tmpl w:val="09CE8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6" w15:restartNumberingAfterBreak="0">
    <w:nsid w:val="64710C00"/>
    <w:multiLevelType w:val="multilevel"/>
    <w:tmpl w:val="2E84EB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7" w15:restartNumberingAfterBreak="0">
    <w:nsid w:val="70DB4013"/>
    <w:multiLevelType w:val="multilevel"/>
    <w:tmpl w:val="77FCA1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3A42157"/>
    <w:multiLevelType w:val="hybridMultilevel"/>
    <w:tmpl w:val="91365BC8"/>
    <w:lvl w:ilvl="0" w:tplc="8E7C937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770C611F"/>
    <w:multiLevelType w:val="multilevel"/>
    <w:tmpl w:val="77FCA1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6F"/>
    <w:rsid w:val="0000119F"/>
    <w:rsid w:val="00002B84"/>
    <w:rsid w:val="00002DEA"/>
    <w:rsid w:val="00004973"/>
    <w:rsid w:val="0000528C"/>
    <w:rsid w:val="000449D4"/>
    <w:rsid w:val="000508B3"/>
    <w:rsid w:val="00072673"/>
    <w:rsid w:val="000A574F"/>
    <w:rsid w:val="000B00D2"/>
    <w:rsid w:val="000D41FB"/>
    <w:rsid w:val="000D574F"/>
    <w:rsid w:val="000E2223"/>
    <w:rsid w:val="00115640"/>
    <w:rsid w:val="001256F0"/>
    <w:rsid w:val="0012609D"/>
    <w:rsid w:val="0013501F"/>
    <w:rsid w:val="0013573A"/>
    <w:rsid w:val="00152492"/>
    <w:rsid w:val="00162F07"/>
    <w:rsid w:val="001634F3"/>
    <w:rsid w:val="00187E1C"/>
    <w:rsid w:val="001925E3"/>
    <w:rsid w:val="00194F45"/>
    <w:rsid w:val="001B2FF1"/>
    <w:rsid w:val="001D09C8"/>
    <w:rsid w:val="001E5E74"/>
    <w:rsid w:val="001E74A1"/>
    <w:rsid w:val="00200833"/>
    <w:rsid w:val="00200FA4"/>
    <w:rsid w:val="00217CEA"/>
    <w:rsid w:val="0022052D"/>
    <w:rsid w:val="0023503B"/>
    <w:rsid w:val="002722A1"/>
    <w:rsid w:val="00283576"/>
    <w:rsid w:val="00285E40"/>
    <w:rsid w:val="002A5F8A"/>
    <w:rsid w:val="002A6614"/>
    <w:rsid w:val="002B43AB"/>
    <w:rsid w:val="002B637C"/>
    <w:rsid w:val="002C4257"/>
    <w:rsid w:val="002C55BE"/>
    <w:rsid w:val="002C6E79"/>
    <w:rsid w:val="0030272B"/>
    <w:rsid w:val="00314572"/>
    <w:rsid w:val="00346DF3"/>
    <w:rsid w:val="00347670"/>
    <w:rsid w:val="00354899"/>
    <w:rsid w:val="00363041"/>
    <w:rsid w:val="00381BAB"/>
    <w:rsid w:val="00381CD8"/>
    <w:rsid w:val="003979C5"/>
    <w:rsid w:val="003B04BC"/>
    <w:rsid w:val="003B7F80"/>
    <w:rsid w:val="003C24FC"/>
    <w:rsid w:val="003C5B9D"/>
    <w:rsid w:val="003D14C3"/>
    <w:rsid w:val="003D3C23"/>
    <w:rsid w:val="003F4E92"/>
    <w:rsid w:val="00403EF9"/>
    <w:rsid w:val="004161BF"/>
    <w:rsid w:val="00422DD5"/>
    <w:rsid w:val="00431793"/>
    <w:rsid w:val="00462224"/>
    <w:rsid w:val="00471F9D"/>
    <w:rsid w:val="00474677"/>
    <w:rsid w:val="004777F9"/>
    <w:rsid w:val="004C1A0F"/>
    <w:rsid w:val="004E101A"/>
    <w:rsid w:val="004E5DE2"/>
    <w:rsid w:val="00501191"/>
    <w:rsid w:val="005035F7"/>
    <w:rsid w:val="005126A0"/>
    <w:rsid w:val="00521DD0"/>
    <w:rsid w:val="0052394F"/>
    <w:rsid w:val="00542383"/>
    <w:rsid w:val="00552F71"/>
    <w:rsid w:val="00561900"/>
    <w:rsid w:val="0056408E"/>
    <w:rsid w:val="00571D62"/>
    <w:rsid w:val="00573650"/>
    <w:rsid w:val="005777BD"/>
    <w:rsid w:val="00597083"/>
    <w:rsid w:val="005A6056"/>
    <w:rsid w:val="005A6FE5"/>
    <w:rsid w:val="005B494E"/>
    <w:rsid w:val="005B68B9"/>
    <w:rsid w:val="005C61E6"/>
    <w:rsid w:val="005C7B7C"/>
    <w:rsid w:val="005D7AD4"/>
    <w:rsid w:val="006028A4"/>
    <w:rsid w:val="00636634"/>
    <w:rsid w:val="00641BB8"/>
    <w:rsid w:val="006505DA"/>
    <w:rsid w:val="00661814"/>
    <w:rsid w:val="00667C93"/>
    <w:rsid w:val="006748D3"/>
    <w:rsid w:val="006843EF"/>
    <w:rsid w:val="0069242B"/>
    <w:rsid w:val="00696FA2"/>
    <w:rsid w:val="006A2C4D"/>
    <w:rsid w:val="006A44E2"/>
    <w:rsid w:val="006A55DA"/>
    <w:rsid w:val="006D57AF"/>
    <w:rsid w:val="006E107E"/>
    <w:rsid w:val="006E60C9"/>
    <w:rsid w:val="006F4AB5"/>
    <w:rsid w:val="0071107E"/>
    <w:rsid w:val="00716CF6"/>
    <w:rsid w:val="0072743C"/>
    <w:rsid w:val="007309C0"/>
    <w:rsid w:val="00733361"/>
    <w:rsid w:val="00745C04"/>
    <w:rsid w:val="007538EC"/>
    <w:rsid w:val="00754202"/>
    <w:rsid w:val="00782E82"/>
    <w:rsid w:val="007864BC"/>
    <w:rsid w:val="00787BE2"/>
    <w:rsid w:val="00795B0D"/>
    <w:rsid w:val="007A02F2"/>
    <w:rsid w:val="007A45FF"/>
    <w:rsid w:val="007B05AF"/>
    <w:rsid w:val="007B3C9D"/>
    <w:rsid w:val="007C5740"/>
    <w:rsid w:val="007C5CE5"/>
    <w:rsid w:val="007D4B3A"/>
    <w:rsid w:val="007E04B5"/>
    <w:rsid w:val="007F2A3B"/>
    <w:rsid w:val="008022C5"/>
    <w:rsid w:val="00812B3D"/>
    <w:rsid w:val="00823300"/>
    <w:rsid w:val="00836B20"/>
    <w:rsid w:val="00841642"/>
    <w:rsid w:val="00844D27"/>
    <w:rsid w:val="0086741F"/>
    <w:rsid w:val="00876624"/>
    <w:rsid w:val="00876778"/>
    <w:rsid w:val="00881EC5"/>
    <w:rsid w:val="00885472"/>
    <w:rsid w:val="0088603E"/>
    <w:rsid w:val="00887B07"/>
    <w:rsid w:val="008A6C39"/>
    <w:rsid w:val="008D4C0D"/>
    <w:rsid w:val="008D7A05"/>
    <w:rsid w:val="009200C1"/>
    <w:rsid w:val="00921DD1"/>
    <w:rsid w:val="0092724C"/>
    <w:rsid w:val="00930647"/>
    <w:rsid w:val="00941DF6"/>
    <w:rsid w:val="00951590"/>
    <w:rsid w:val="00965674"/>
    <w:rsid w:val="00986F10"/>
    <w:rsid w:val="009A0116"/>
    <w:rsid w:val="009A33B1"/>
    <w:rsid w:val="009A7CF7"/>
    <w:rsid w:val="009C496F"/>
    <w:rsid w:val="009D38CA"/>
    <w:rsid w:val="009E0175"/>
    <w:rsid w:val="009E1742"/>
    <w:rsid w:val="009E51A4"/>
    <w:rsid w:val="009F0A46"/>
    <w:rsid w:val="009F383A"/>
    <w:rsid w:val="009F6B03"/>
    <w:rsid w:val="009F6F4E"/>
    <w:rsid w:val="00A321F3"/>
    <w:rsid w:val="00A42352"/>
    <w:rsid w:val="00A62C20"/>
    <w:rsid w:val="00A73B29"/>
    <w:rsid w:val="00AB1400"/>
    <w:rsid w:val="00AC60A5"/>
    <w:rsid w:val="00AD0621"/>
    <w:rsid w:val="00AD2687"/>
    <w:rsid w:val="00AD3378"/>
    <w:rsid w:val="00AD3CC4"/>
    <w:rsid w:val="00AD6C4B"/>
    <w:rsid w:val="00AF4867"/>
    <w:rsid w:val="00B0578A"/>
    <w:rsid w:val="00B06C8B"/>
    <w:rsid w:val="00B20878"/>
    <w:rsid w:val="00B223F4"/>
    <w:rsid w:val="00B309C9"/>
    <w:rsid w:val="00B332A1"/>
    <w:rsid w:val="00B40068"/>
    <w:rsid w:val="00B457D8"/>
    <w:rsid w:val="00B526F7"/>
    <w:rsid w:val="00B53C01"/>
    <w:rsid w:val="00B73AD5"/>
    <w:rsid w:val="00B913D4"/>
    <w:rsid w:val="00BC1C07"/>
    <w:rsid w:val="00BC221D"/>
    <w:rsid w:val="00BD59F7"/>
    <w:rsid w:val="00BE22E2"/>
    <w:rsid w:val="00C052E5"/>
    <w:rsid w:val="00C12E46"/>
    <w:rsid w:val="00C147A1"/>
    <w:rsid w:val="00C156EE"/>
    <w:rsid w:val="00C1734C"/>
    <w:rsid w:val="00C34108"/>
    <w:rsid w:val="00C35E1A"/>
    <w:rsid w:val="00C511E5"/>
    <w:rsid w:val="00C72BF1"/>
    <w:rsid w:val="00C7660C"/>
    <w:rsid w:val="00C82EBA"/>
    <w:rsid w:val="00C937D4"/>
    <w:rsid w:val="00CA1E95"/>
    <w:rsid w:val="00CA59AA"/>
    <w:rsid w:val="00CB2572"/>
    <w:rsid w:val="00CC6752"/>
    <w:rsid w:val="00CD536A"/>
    <w:rsid w:val="00CD54C9"/>
    <w:rsid w:val="00CE7E6C"/>
    <w:rsid w:val="00D00C3E"/>
    <w:rsid w:val="00D02298"/>
    <w:rsid w:val="00D05EB0"/>
    <w:rsid w:val="00D22AB7"/>
    <w:rsid w:val="00D40E4C"/>
    <w:rsid w:val="00D411F3"/>
    <w:rsid w:val="00D52F80"/>
    <w:rsid w:val="00D6090F"/>
    <w:rsid w:val="00D851BE"/>
    <w:rsid w:val="00DA412B"/>
    <w:rsid w:val="00DF00BC"/>
    <w:rsid w:val="00DF77FB"/>
    <w:rsid w:val="00E23096"/>
    <w:rsid w:val="00E376F7"/>
    <w:rsid w:val="00E444CE"/>
    <w:rsid w:val="00E51BA8"/>
    <w:rsid w:val="00E558F3"/>
    <w:rsid w:val="00E559AA"/>
    <w:rsid w:val="00E5713E"/>
    <w:rsid w:val="00E6354B"/>
    <w:rsid w:val="00E9074D"/>
    <w:rsid w:val="00EA3480"/>
    <w:rsid w:val="00EC2A3E"/>
    <w:rsid w:val="00EE045E"/>
    <w:rsid w:val="00EE465C"/>
    <w:rsid w:val="00F07C18"/>
    <w:rsid w:val="00F33C8D"/>
    <w:rsid w:val="00F377FC"/>
    <w:rsid w:val="00F503AA"/>
    <w:rsid w:val="00F80922"/>
    <w:rsid w:val="00F81715"/>
    <w:rsid w:val="00F85FE8"/>
    <w:rsid w:val="00F86004"/>
    <w:rsid w:val="00F90C1F"/>
    <w:rsid w:val="00F9246B"/>
    <w:rsid w:val="00F96B5F"/>
    <w:rsid w:val="00FA1087"/>
    <w:rsid w:val="00FA7A53"/>
    <w:rsid w:val="00FB1322"/>
    <w:rsid w:val="00FB149A"/>
    <w:rsid w:val="00FC6640"/>
    <w:rsid w:val="00FD4E17"/>
    <w:rsid w:val="00FD679A"/>
    <w:rsid w:val="00F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976BFF"/>
  <w15:chartTrackingRefBased/>
  <w15:docId w15:val="{2B354AF2-1877-461F-B755-65590F71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1F3"/>
    <w:pPr>
      <w:spacing w:before="0" w:after="0" w:line="240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qFormat/>
    <w:rsid w:val="001156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9F383A"/>
    <w:pPr>
      <w:keepNext/>
      <w:jc w:val="center"/>
      <w:outlineLvl w:val="1"/>
    </w:pPr>
    <w:rPr>
      <w:rFonts w:ascii="Century Gothic" w:hAnsi="Century Gothic"/>
      <w:b/>
      <w:bCs/>
      <w:noProof/>
      <w:sz w:val="1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C675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F383A"/>
    <w:pPr>
      <w:keepNext/>
      <w:jc w:val="center"/>
      <w:outlineLvl w:val="3"/>
    </w:pPr>
    <w:rPr>
      <w:rFonts w:ascii="Courier New" w:hAnsi="Courier New" w:cs="Courier New"/>
      <w:b/>
      <w:bCs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CC67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9F383A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9F383A"/>
    <w:pPr>
      <w:tabs>
        <w:tab w:val="center" w:pos="4252"/>
        <w:tab w:val="right" w:pos="8504"/>
      </w:tabs>
    </w:pPr>
  </w:style>
  <w:style w:type="paragraph" w:customStyle="1" w:styleId="c10">
    <w:name w:val="c10"/>
    <w:basedOn w:val="Normal"/>
    <w:rsid w:val="00CE7E6C"/>
    <w:pPr>
      <w:widowControl w:val="0"/>
      <w:spacing w:line="240" w:lineRule="atLeast"/>
      <w:jc w:val="center"/>
    </w:pPr>
    <w:rPr>
      <w:snapToGrid w:val="0"/>
    </w:rPr>
  </w:style>
  <w:style w:type="paragraph" w:styleId="Textoembloco">
    <w:name w:val="Block Text"/>
    <w:basedOn w:val="Normal"/>
    <w:rsid w:val="00115640"/>
    <w:pPr>
      <w:ind w:left="960" w:right="1059"/>
      <w:jc w:val="both"/>
    </w:pPr>
    <w:rPr>
      <w:rFonts w:ascii="Arial" w:hAnsi="Arial"/>
      <w:b/>
      <w:sz w:val="28"/>
    </w:rPr>
  </w:style>
  <w:style w:type="paragraph" w:styleId="Recuodecorpodetexto2">
    <w:name w:val="Body Text Indent 2"/>
    <w:basedOn w:val="Normal"/>
    <w:rsid w:val="00E376F7"/>
    <w:pPr>
      <w:ind w:firstLine="3600"/>
      <w:jc w:val="both"/>
    </w:pPr>
    <w:rPr>
      <w:sz w:val="24"/>
      <w:szCs w:val="24"/>
    </w:rPr>
  </w:style>
  <w:style w:type="paragraph" w:customStyle="1" w:styleId="western">
    <w:name w:val="western"/>
    <w:basedOn w:val="Normal"/>
    <w:rsid w:val="00D00C3E"/>
    <w:pPr>
      <w:suppressAutoHyphens/>
      <w:spacing w:before="280" w:after="119"/>
    </w:pPr>
    <w:rPr>
      <w:kern w:val="1"/>
      <w:sz w:val="28"/>
    </w:rPr>
  </w:style>
  <w:style w:type="character" w:customStyle="1" w:styleId="st">
    <w:name w:val="st"/>
    <w:basedOn w:val="Fontepargpadro"/>
    <w:rsid w:val="00D00C3E"/>
  </w:style>
  <w:style w:type="character" w:styleId="nfase">
    <w:name w:val="Emphasis"/>
    <w:qFormat/>
    <w:rsid w:val="00D00C3E"/>
    <w:rPr>
      <w:i/>
      <w:iCs/>
    </w:rPr>
  </w:style>
  <w:style w:type="paragraph" w:styleId="NormalWeb">
    <w:name w:val="Normal (Web)"/>
    <w:basedOn w:val="Normal"/>
    <w:rsid w:val="00CB2572"/>
    <w:pPr>
      <w:spacing w:before="100" w:beforeAutospacing="1" w:after="100" w:afterAutospacing="1"/>
    </w:pPr>
    <w:rPr>
      <w:sz w:val="24"/>
      <w:szCs w:val="24"/>
    </w:rPr>
  </w:style>
  <w:style w:type="character" w:customStyle="1" w:styleId="il">
    <w:name w:val="il"/>
    <w:basedOn w:val="Fontepargpadro"/>
    <w:rsid w:val="00CB2572"/>
  </w:style>
  <w:style w:type="character" w:styleId="Forte">
    <w:name w:val="Strong"/>
    <w:qFormat/>
    <w:rsid w:val="002C4257"/>
    <w:rPr>
      <w:b/>
      <w:bCs/>
    </w:rPr>
  </w:style>
  <w:style w:type="paragraph" w:customStyle="1" w:styleId="Default">
    <w:name w:val="Default"/>
    <w:rsid w:val="009E01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rsid w:val="007A45FF"/>
    <w:rPr>
      <w:rFonts w:cs="Times New Roman"/>
    </w:rPr>
  </w:style>
  <w:style w:type="paragraph" w:styleId="Textodebalo">
    <w:name w:val="Balloon Text"/>
    <w:basedOn w:val="Normal"/>
    <w:link w:val="TextodebaloChar"/>
    <w:rsid w:val="00E6354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E6354B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CC6752"/>
    <w:rPr>
      <w:rFonts w:ascii="Calibri" w:hAnsi="Calibri"/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34"/>
    <w:qFormat/>
    <w:rsid w:val="00CC675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Ttulo3Char">
    <w:name w:val="Título 3 Char"/>
    <w:link w:val="Ttulo3"/>
    <w:semiHidden/>
    <w:rsid w:val="00CC6752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Ttulo5Char">
    <w:name w:val="Título 5 Char"/>
    <w:link w:val="Ttulo5"/>
    <w:semiHidden/>
    <w:rsid w:val="00CC6752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texto">
    <w:name w:val="Body Text"/>
    <w:basedOn w:val="Normal"/>
    <w:link w:val="CorpodetextoChar"/>
    <w:rsid w:val="00CC6752"/>
    <w:pPr>
      <w:spacing w:after="0" w:before="0" w:line="240" w:lineRule="auto"/>
    </w:pPr>
    <w:rPr>
      <w:rFonts w:ascii="Arial" w:hAnsi="Arial"/>
      <w:sz w:val="21"/>
    </w:rPr>
  </w:style>
  <w:style w:type="character" w:customStyle="1" w:styleId="CorpodetextoChar">
    <w:name w:val="Corpo de texto Char"/>
    <w:basedOn w:val="Fontepargpadro"/>
    <w:link w:val="Corpodetexto"/>
    <w:rsid w:val="00CC6752"/>
  </w:style>
  <w:style w:type="paragraph" w:styleId="Recuodecorpodetexto">
    <w:name w:val="Body Text Indent"/>
    <w:basedOn w:val="Normal"/>
    <w:link w:val="RecuodecorpodetextoChar"/>
    <w:rsid w:val="00CC675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CC6752"/>
  </w:style>
  <w:style w:type="paragraph" w:customStyle="1" w:styleId="Corpodetexto21">
    <w:name w:val="Corpo de texto 21"/>
    <w:basedOn w:val="Normal"/>
    <w:rsid w:val="00CC6752"/>
    <w:pPr>
      <w:suppressAutoHyphens/>
      <w:ind w:right="1178"/>
      <w:jc w:val="both"/>
    </w:pPr>
    <w:rPr>
      <w:sz w:val="18"/>
      <w:szCs w:val="24"/>
      <w:lang w:eastAsia="ar-SA"/>
    </w:rPr>
  </w:style>
  <w:style w:type="paragraph" w:customStyle="1" w:styleId="Textoembloco1">
    <w:name w:val="Texto em bloco1"/>
    <w:basedOn w:val="Normal"/>
    <w:rsid w:val="00CC6752"/>
    <w:pPr>
      <w:suppressAutoHyphens/>
      <w:ind w:left="-180" w:right="-855"/>
      <w:jc w:val="both"/>
    </w:pPr>
    <w:rPr>
      <w:rFonts w:ascii="Arial" w:hAnsi="Arial" w:cs="Arial"/>
      <w:sz w:val="22"/>
      <w:lang w:eastAsia="ar-SA"/>
    </w:rPr>
  </w:style>
  <w:style w:type="character" w:customStyle="1" w:styleId="RodapChar">
    <w:name w:val="Rodapé Char"/>
    <w:basedOn w:val="Fontepargpadro"/>
    <w:link w:val="Rodap"/>
    <w:uiPriority w:val="99"/>
    <w:rsid w:val="000A574F"/>
  </w:style>
  <w:style w:type="paragraph" w:customStyle="1" w:styleId="p7">
    <w:name w:val="p7"/>
    <w:basedOn w:val="Normal"/>
    <w:rsid w:val="0052394F"/>
    <w:pPr>
      <w:widowControl w:val="0"/>
      <w:tabs>
        <w:tab w:val="left" w:pos="220"/>
        <w:tab w:val="left" w:pos="440"/>
      </w:tabs>
      <w:suppressAutoHyphens/>
      <w:spacing w:line="280" w:lineRule="atLeast"/>
      <w:ind w:left="1152" w:firstLine="144"/>
    </w:pPr>
    <w:rPr>
      <w:snapToGrid w:val="0"/>
      <w:lang w:eastAsia="ar-SA"/>
    </w:rPr>
  </w:style>
  <w:style w:type="table" w:styleId="Tabelacomgrade">
    <w:name w:val="Table Grid"/>
    <w:basedOn w:val="Tabelanormal"/>
    <w:rsid w:val="00641B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305651\Documents\Documentos%20Est&#225;gio%20AEMS\Termo%20de%20Compromisso%20de%20Est&#225;gio%20Obrigat&#243;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Termo de Compromisso de Estágio Obrigatório</Template>
  <TotalTime>0</TotalTime>
  <Pages>5</Pages>
  <Words>2156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CONVÊNIO QUE ENTRE SI CELEBRAM A PREFEITURA MUNICIPAL DE BATAGUASSU/MS — GERÊNCIA DE EDUCAÇÃO E ESCOLAS MUNICIPAIS — E AS FACULDADES INTEGRADAS DE TRÊS LAGOAS – AEMS</vt:lpstr>
    </vt:vector>
  </TitlesOfParts>
  <Company/>
  <LinksUpToDate>false</LinksUpToDate>
  <CharactersWithSpaces>13776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CONVÊNIO QUE ENTRE SI CELEBRAM A PREFEITURA MUNICIPAL DE BATAGUASSU/MS — GERÊNCIA DE EDUCAÇÃO E ESCOLAS MUNICIPAIS — E AS FACULDADES INTEGRADAS DE TRÊS LAGOAS – AEMS</dc:title>
  <dc:subject/>
  <dc:creator>Muriel Vieira Teixeira</dc:creator>
  <cp:keywords/>
  <dc:description/>
  <cp:lastModifiedBy>Muriel Vieira Teixeira</cp:lastModifiedBy>
  <cp:revision>1</cp:revision>
  <cp:lastPrinted>2024-06-06T22:36:00Z</cp:lastPrinted>
  <dcterms:created xsi:type="dcterms:W3CDTF">2026-07-08T18:54:00Z</dcterms:created>
  <dcterms:modified xsi:type="dcterms:W3CDTF">2026-07-08T18:54:00Z</dcterms:modified>
</cp:coreProperties>
</file>